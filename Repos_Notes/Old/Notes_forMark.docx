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D44" w:rsidRDefault="00C81D44" w:rsidP="00C81D4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316BA">
        <w:rPr>
          <w:rFonts w:ascii="Times New Roman" w:hAnsi="Times New Roman" w:cs="Times New Roman"/>
          <w:b/>
          <w:sz w:val="28"/>
          <w:szCs w:val="28"/>
        </w:rPr>
        <w:t>Hysteresis:</w:t>
      </w:r>
    </w:p>
    <w:p w:rsidR="00553F39" w:rsidRDefault="00553F39" w:rsidP="00C81D4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81D44" w:rsidRDefault="006316BA" w:rsidP="0067215C">
      <w:pPr>
        <w:spacing w:after="0" w:line="240" w:lineRule="auto"/>
        <w:jc w:val="center"/>
      </w:pPr>
      <w:r w:rsidRPr="00C81D44">
        <w:rPr>
          <w:noProof/>
        </w:rPr>
        <w:drawing>
          <wp:inline distT="0" distB="0" distL="0" distR="0" wp14:anchorId="7B33E879" wp14:editId="116A5ABA">
            <wp:extent cx="3907147" cy="17333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59"/>
                    <a:stretch/>
                  </pic:blipFill>
                  <pic:spPr bwMode="auto">
                    <a:xfrm>
                      <a:off x="0" y="0"/>
                      <a:ext cx="3946249" cy="175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215C" w:rsidRPr="00C81D44">
        <w:rPr>
          <w:noProof/>
        </w:rPr>
        <w:drawing>
          <wp:inline distT="0" distB="0" distL="0" distR="0" wp14:anchorId="40DFE399" wp14:editId="682B344E">
            <wp:extent cx="3949002" cy="186126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5"/>
                    <a:stretch/>
                  </pic:blipFill>
                  <pic:spPr bwMode="auto">
                    <a:xfrm>
                      <a:off x="0" y="0"/>
                      <a:ext cx="4057689" cy="191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39" w:rsidRPr="00553F39" w:rsidRDefault="0067215C" w:rsidP="00553F39">
      <w:pPr>
        <w:spacing w:after="0" w:line="240" w:lineRule="auto"/>
        <w:rPr>
          <w:rFonts w:ascii="Times New Roman" w:hAnsi="Times New Roman" w:cs="Times New Roman"/>
          <w:b/>
          <w:szCs w:val="28"/>
        </w:rPr>
      </w:pPr>
      <w:hyperlink r:id="rId9" w:history="1">
        <w:r w:rsidR="00553F39" w:rsidRPr="00553F39">
          <w:rPr>
            <w:rStyle w:val="Hyperlink"/>
            <w:rFonts w:ascii="Times New Roman" w:hAnsi="Times New Roman" w:cs="Times New Roman"/>
            <w:b/>
            <w:szCs w:val="28"/>
          </w:rPr>
          <w:t>To: excel sheet</w:t>
        </w:r>
      </w:hyperlink>
    </w:p>
    <w:p w:rsidR="006316BA" w:rsidRDefault="006316BA" w:rsidP="00C81D44">
      <w:pPr>
        <w:spacing w:after="0" w:line="240" w:lineRule="auto"/>
      </w:pPr>
    </w:p>
    <w:p w:rsidR="00C81D44" w:rsidRPr="005260AF" w:rsidRDefault="00C81D44" w:rsidP="00C81D4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60AF">
        <w:rPr>
          <w:rFonts w:ascii="Times New Roman" w:hAnsi="Times New Roman" w:cs="Times New Roman"/>
          <w:sz w:val="24"/>
          <w:szCs w:val="24"/>
        </w:rPr>
        <w:t xml:space="preserve">Measured and averaged the advancing and receding angles for top and bottom of droplet. </w:t>
      </w:r>
    </w:p>
    <w:p w:rsidR="006316BA" w:rsidRPr="005260AF" w:rsidRDefault="006316BA" w:rsidP="006316B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81D44" w:rsidRPr="005260AF" w:rsidRDefault="0067215C" w:rsidP="00C81D44">
      <w:pPr>
        <w:spacing w:after="0" w:line="240" w:lineRule="auto"/>
        <w:ind w:left="720"/>
        <w:rPr>
          <w:rFonts w:ascii="Times New Roman" w:eastAsiaTheme="minorEastAsia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adv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to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botto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 w:cs="Times New Roman"/>
                  <w:szCs w:val="24"/>
                </w:rPr>
                <m:t>2</m:t>
              </m:r>
            </m:den>
          </m:f>
        </m:oMath>
      </m:oMathPara>
    </w:p>
    <w:p w:rsidR="000D0B81" w:rsidRPr="005260AF" w:rsidRDefault="000D0B81" w:rsidP="00C81D44">
      <w:pPr>
        <w:spacing w:after="0" w:line="240" w:lineRule="auto"/>
        <w:ind w:left="720"/>
        <w:rPr>
          <w:rFonts w:ascii="Times New Roman" w:eastAsiaTheme="minorEastAsia" w:hAnsi="Times New Roman" w:cs="Times New Roman"/>
          <w:szCs w:val="24"/>
        </w:rPr>
      </w:pPr>
    </w:p>
    <w:p w:rsidR="00C81D44" w:rsidRPr="005260AF" w:rsidRDefault="0067215C" w:rsidP="00C81D44">
      <w:pPr>
        <w:spacing w:after="0" w:line="240" w:lineRule="auto"/>
        <w:ind w:left="720"/>
        <w:rPr>
          <w:rFonts w:ascii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rec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to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botto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r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 w:cs="Times New Roman"/>
                  <w:szCs w:val="24"/>
                </w:rPr>
                <m:t>2</m:t>
              </m:r>
            </m:den>
          </m:f>
        </m:oMath>
      </m:oMathPara>
    </w:p>
    <w:p w:rsidR="00C81D44" w:rsidRPr="005260AF" w:rsidRDefault="00C81D44" w:rsidP="00C81D44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C81D44" w:rsidRPr="005260AF" w:rsidRDefault="00C81D44" w:rsidP="00C81D4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Cs w:val="24"/>
        </w:rPr>
      </w:pPr>
      <w:r w:rsidRPr="005260AF">
        <w:rPr>
          <w:rFonts w:ascii="Times New Roman" w:hAnsi="Times New Roman" w:cs="Times New Roman"/>
          <w:sz w:val="24"/>
          <w:szCs w:val="24"/>
        </w:rPr>
        <w:t>Computed the difference</w:t>
      </w:r>
      <w:r w:rsidR="006316BA" w:rsidRPr="005260AF">
        <w:rPr>
          <w:rFonts w:ascii="Times New Roman" w:hAnsi="Times New Roman" w:cs="Times New Roman"/>
          <w:sz w:val="24"/>
          <w:szCs w:val="24"/>
        </w:rPr>
        <w:t xml:space="preserve"> in the cosines of each angle (A</w:t>
      </w:r>
      <w:r w:rsidRPr="005260AF">
        <w:rPr>
          <w:rFonts w:ascii="Times New Roman" w:hAnsi="Times New Roman" w:cs="Times New Roman"/>
          <w:sz w:val="24"/>
          <w:szCs w:val="24"/>
        </w:rPr>
        <w:t>ve. ad. for top/</w:t>
      </w:r>
      <w:r w:rsidR="006316BA" w:rsidRPr="005260AF">
        <w:rPr>
          <w:rFonts w:ascii="Times New Roman" w:hAnsi="Times New Roman" w:cs="Times New Roman"/>
          <w:sz w:val="24"/>
          <w:szCs w:val="24"/>
        </w:rPr>
        <w:t xml:space="preserve"> bottom;</w:t>
      </w:r>
      <w:r w:rsidRPr="005260AF">
        <w:rPr>
          <w:rFonts w:ascii="Times New Roman" w:hAnsi="Times New Roman" w:cs="Times New Roman"/>
          <w:sz w:val="24"/>
          <w:szCs w:val="24"/>
        </w:rPr>
        <w:t xml:space="preserve"> </w:t>
      </w:r>
      <w:r w:rsidR="006316BA" w:rsidRPr="005260AF">
        <w:rPr>
          <w:rFonts w:ascii="Times New Roman" w:hAnsi="Times New Roman" w:cs="Times New Roman"/>
          <w:sz w:val="24"/>
          <w:szCs w:val="24"/>
        </w:rPr>
        <w:t>A</w:t>
      </w:r>
      <w:r w:rsidRPr="005260AF">
        <w:rPr>
          <w:rFonts w:ascii="Times New Roman" w:hAnsi="Times New Roman" w:cs="Times New Roman"/>
          <w:sz w:val="24"/>
          <w:szCs w:val="24"/>
        </w:rPr>
        <w:t xml:space="preserve">ve. rec. for top/ bottom). </w:t>
      </w:r>
    </w:p>
    <w:p w:rsidR="00C81D44" w:rsidRPr="005260AF" w:rsidRDefault="006316BA" w:rsidP="00C81D44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∆</m:t>
          </m:r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cosθ</m:t>
          </m:r>
          <m:r>
            <w:rPr>
              <w:rFonts w:ascii="Cambria Math" w:hAnsi="Cambria Math" w:cs="Times New Roman"/>
              <w:szCs w:val="24"/>
            </w:rPr>
            <m:t>=cos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rec</m:t>
              </m:r>
            </m:sub>
          </m:sSub>
          <m:r>
            <w:rPr>
              <w:rFonts w:ascii="Cambria Math" w:hAnsi="Cambria Math" w:cs="Times New Roman"/>
              <w:szCs w:val="24"/>
            </w:rPr>
            <m:t>-cos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avd</m:t>
              </m:r>
            </m:sub>
          </m:sSub>
        </m:oMath>
      </m:oMathPara>
    </w:p>
    <w:p w:rsidR="006316BA" w:rsidRPr="005260AF" w:rsidRDefault="006316BA" w:rsidP="00C81D4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81D44" w:rsidRPr="005260AF" w:rsidRDefault="00C81D44" w:rsidP="00C81D4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60AF">
        <w:rPr>
          <w:rFonts w:ascii="Times New Roman" w:hAnsi="Times New Roman" w:cs="Times New Roman"/>
          <w:sz w:val="24"/>
          <w:szCs w:val="24"/>
        </w:rPr>
        <w:t xml:space="preserve">Finally divided by the cosine of the average between the advancing and receding (static CA?) </w:t>
      </w:r>
    </w:p>
    <w:p w:rsidR="000D0B81" w:rsidRPr="005260AF" w:rsidRDefault="000D0B81" w:rsidP="000D0B81">
      <w:pPr>
        <w:pStyle w:val="ListParagraph"/>
        <w:spacing w:after="0" w:line="240" w:lineRule="auto"/>
        <w:rPr>
          <w:rFonts w:ascii="Times New Roman" w:hAnsi="Times New Roman" w:cs="Times New Roman"/>
          <w:szCs w:val="24"/>
        </w:rPr>
      </w:pPr>
    </w:p>
    <w:p w:rsidR="006316BA" w:rsidRPr="005260AF" w:rsidRDefault="006316BA" w:rsidP="006316BA">
      <w:pPr>
        <w:pStyle w:val="ListParagraph"/>
        <w:spacing w:after="0" w:line="240" w:lineRule="auto"/>
        <w:rPr>
          <w:rFonts w:ascii="Times New Roman" w:eastAsiaTheme="minorEastAsia" w:hAnsi="Times New Roman" w:cs="Times New Roman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%D=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∆cosθ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adv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rec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:rsidR="0067215C" w:rsidRDefault="0067215C"/>
    <w:p w:rsidR="0067215C" w:rsidRDefault="0067215C">
      <w:r>
        <w:br w:type="page"/>
      </w:r>
    </w:p>
    <w:p w:rsidR="0067215C" w:rsidRDefault="006721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7DE56A" wp14:editId="7BD6F450">
                <wp:simplePos x="0" y="0"/>
                <wp:positionH relativeFrom="column">
                  <wp:posOffset>-655285</wp:posOffset>
                </wp:positionH>
                <wp:positionV relativeFrom="paragraph">
                  <wp:posOffset>5925</wp:posOffset>
                </wp:positionV>
                <wp:extent cx="1064756" cy="452176"/>
                <wp:effectExtent l="0" t="0" r="21590" b="241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756" cy="452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Default="0067215C" w:rsidP="0067215C">
                            <w:r>
                              <w:t>1.5 degrees 2mL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F98F4" wp14:editId="17BB9213">
                                  <wp:extent cx="875030" cy="118110"/>
                                  <wp:effectExtent l="0" t="0" r="127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5030" cy="11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7DE56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51.6pt;margin-top:.45pt;width:83.85pt;height:35.6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" fillcolor="white [3201]" strokeweight=".5pt">
                <v:textbox>
                  <w:txbxContent>
                    <w:p w:rsidR="0067215C" w:rsidRDefault="0067215C" w:rsidP="0067215C">
                      <w:r>
                        <w:t>1.5 degrees 2mL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A9F98F4" wp14:editId="17BB9213">
                            <wp:extent cx="875030" cy="118110"/>
                            <wp:effectExtent l="0" t="0" r="127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5030" cy="11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-632572</wp:posOffset>
                </wp:positionH>
                <wp:positionV relativeFrom="paragraph">
                  <wp:posOffset>3873060</wp:posOffset>
                </wp:positionV>
                <wp:extent cx="1064756" cy="452176"/>
                <wp:effectExtent l="0" t="0" r="21590" b="241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756" cy="452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Default="0067215C">
                            <w:r>
                              <w:t>7.6 degrees 4mL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A44377" wp14:editId="4FCD5412">
                                  <wp:extent cx="875030" cy="118110"/>
                                  <wp:effectExtent l="0" t="0" r="127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5030" cy="11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27" type="#_x0000_t202" style="position:absolute;margin-left:-49.8pt;margin-top:304.95pt;width:83.85pt;height:35.6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b+amAIAALoFAAAOAAAAZHJzL2Uyb0RvYy54bWysVE1PGzEQvVfqf7B8L5ukSSA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" fillcolor="white [3201]" strokeweight=".5pt">
                <v:textbox>
                  <w:txbxContent>
                    <w:p w:rsidR="0067215C" w:rsidRDefault="0067215C">
                      <w:r>
                        <w:t>7.6 degrees 4mL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8A44377" wp14:editId="4FCD5412">
                            <wp:extent cx="875030" cy="118110"/>
                            <wp:effectExtent l="0" t="0" r="127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5030" cy="11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FF3AA1" wp14:editId="6C92BCE4">
            <wp:extent cx="5300491" cy="3848519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E1791" wp14:editId="6D256E81">
            <wp:extent cx="5200022" cy="3775016"/>
            <wp:effectExtent l="0" t="0" r="635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B5742D" w:rsidRDefault="0067215C">
      <w:r>
        <w:br w:type="page"/>
      </w:r>
    </w:p>
    <w:p w:rsidR="000D0B81" w:rsidRPr="00F1105C" w:rsidRDefault="006316BA" w:rsidP="002A7C39">
      <w:pPr>
        <w:spacing w:after="0"/>
      </w:pPr>
      <w:r w:rsidRPr="005260AF">
        <w:rPr>
          <w:rFonts w:ascii="Times New Roman" w:hAnsi="Times New Roman" w:cs="Times New Roman"/>
          <w:b/>
          <w:sz w:val="24"/>
          <w:szCs w:val="28"/>
        </w:rPr>
        <w:lastRenderedPageBreak/>
        <w:t>Threshold vs Center of Volume</w:t>
      </w:r>
      <w:r>
        <w:rPr>
          <w:noProof/>
        </w:rPr>
        <w:drawing>
          <wp:inline distT="0" distB="0" distL="0" distR="0" wp14:anchorId="46266EBD" wp14:editId="75179BF8">
            <wp:extent cx="4587857" cy="2523528"/>
            <wp:effectExtent l="0" t="0" r="381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62EE2" w:rsidRPr="005260AF" w:rsidRDefault="006316BA" w:rsidP="002972E4">
      <w:pPr>
        <w:rPr>
          <w:rFonts w:ascii="Times New Roman" w:hAnsi="Times New Roman" w:cs="Times New Roman"/>
          <w:b/>
          <w:sz w:val="24"/>
          <w:szCs w:val="20"/>
        </w:rPr>
      </w:pPr>
      <w:r w:rsidRPr="005260AF">
        <w:rPr>
          <w:rFonts w:ascii="Times New Roman" w:hAnsi="Times New Roman" w:cs="Times New Roman"/>
          <w:b/>
          <w:sz w:val="24"/>
          <w:szCs w:val="20"/>
        </w:rPr>
        <w:t>Volume Adjustment</w:t>
      </w:r>
    </w:p>
    <w:p w:rsidR="002A7C39" w:rsidRPr="005260AF" w:rsidRDefault="00D62EE2" w:rsidP="002972E4">
      <w:pPr>
        <w:rPr>
          <w:rFonts w:ascii="Times New Roman" w:hAnsi="Times New Roman" w:cs="Times New Roman"/>
          <w:szCs w:val="20"/>
        </w:rPr>
      </w:pPr>
      <w:r w:rsidRPr="005260AF">
        <w:rPr>
          <w:rFonts w:ascii="Times New Roman" w:hAnsi="Times New Roman" w:cs="Times New Roman"/>
          <w:szCs w:val="20"/>
        </w:rPr>
        <w:t>Assuming: droplet can be separated into two main sections: (1) inner, sliced cylinder and (2) outer pinched/squeezed torus</w:t>
      </w:r>
      <w:r w:rsidR="005260AF" w:rsidRPr="005260AF">
        <w:rPr>
          <w:rFonts w:ascii="Times New Roman" w:hAnsi="Times New Roman" w:cs="Times New Roman"/>
          <w:szCs w:val="20"/>
        </w:rPr>
        <w:t xml:space="preserve"> represented as conical frustum</w:t>
      </w:r>
      <w:r w:rsidRPr="005260AF">
        <w:rPr>
          <w:rFonts w:ascii="Times New Roman" w:hAnsi="Times New Roman" w:cs="Times New Roman"/>
          <w:szCs w:val="20"/>
        </w:rPr>
        <w:t>.</w:t>
      </w:r>
    </w:p>
    <w:p w:rsidR="00EE48D2" w:rsidRPr="00AF5899" w:rsidRDefault="00392E39" w:rsidP="002972E4">
      <w:pPr>
        <w:rPr>
          <w:rFonts w:ascii="Times New Roman" w:hAnsi="Times New Roman" w:cs="Times New Roman"/>
          <w:b/>
          <w:sz w:val="24"/>
          <w:szCs w:val="20"/>
        </w:rPr>
      </w:pPr>
      <w:r w:rsidRPr="00AF5899">
        <w:rPr>
          <w:rFonts w:ascii="Times New Roman" w:hAnsi="Times New Roman" w:cs="Times New Roman"/>
          <w:b/>
          <w:sz w:val="24"/>
          <w:szCs w:val="20"/>
        </w:rPr>
        <w:t>Volume of a sliced cylinder</w:t>
      </w:r>
      <w:r w:rsidR="00362EAA" w:rsidRPr="00AF5899">
        <w:rPr>
          <w:rFonts w:ascii="Times New Roman" w:hAnsi="Times New Roman" w:cs="Times New Roman"/>
          <w:b/>
          <w:sz w:val="24"/>
          <w:szCs w:val="20"/>
        </w:rPr>
        <w:t>:</w:t>
      </w:r>
      <w:r w:rsidR="00686BE1" w:rsidRPr="00AF5899">
        <w:rPr>
          <w:rStyle w:val="FootnoteReference"/>
          <w:rFonts w:ascii="Times New Roman" w:hAnsi="Times New Roman" w:cs="Times New Roman"/>
          <w:b/>
          <w:sz w:val="24"/>
          <w:szCs w:val="20"/>
        </w:rPr>
        <w:t xml:space="preserve"> </w:t>
      </w:r>
      <w:r w:rsidR="00686BE1" w:rsidRPr="00AF5899">
        <w:rPr>
          <w:rStyle w:val="FootnoteReference"/>
          <w:rFonts w:ascii="Times New Roman" w:hAnsi="Times New Roman" w:cs="Times New Roman"/>
          <w:b/>
          <w:sz w:val="24"/>
          <w:szCs w:val="20"/>
        </w:rPr>
        <w:footnoteReference w:id="1"/>
      </w:r>
    </w:p>
    <w:p w:rsidR="002A7C39" w:rsidRPr="00AF5899" w:rsidRDefault="002A7C39" w:rsidP="002972E4">
      <w:pPr>
        <w:rPr>
          <w:rFonts w:ascii="Times New Roman" w:eastAsiaTheme="minorEastAsia" w:hAnsi="Times New Roman" w:cs="Times New Roman"/>
          <w:sz w:val="18"/>
          <w:szCs w:val="20"/>
        </w:rPr>
      </w:pPr>
    </w:p>
    <w:p w:rsidR="00E3408D" w:rsidRPr="00EE48D2" w:rsidRDefault="00686BE1" w:rsidP="002972E4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05BFDF" wp14:editId="4F9EA933">
                <wp:simplePos x="0" y="0"/>
                <wp:positionH relativeFrom="column">
                  <wp:posOffset>508635</wp:posOffset>
                </wp:positionH>
                <wp:positionV relativeFrom="paragraph">
                  <wp:posOffset>76398</wp:posOffset>
                </wp:positionV>
                <wp:extent cx="0" cy="574951"/>
                <wp:effectExtent l="76200" t="38100" r="57150" b="158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4951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A1604" id="Straight Connector 27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05pt,6pt" to="40.05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" strokecolor="black [3213]">
                <v:stroke endarrow="block" joinstyle="miter"/>
              </v:line>
            </w:pict>
          </mc:Fallback>
        </mc:AlternateContent>
      </w:r>
      <w:r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CDE58B" wp14:editId="39EBBB12">
                <wp:simplePos x="0" y="0"/>
                <wp:positionH relativeFrom="column">
                  <wp:posOffset>236352</wp:posOffset>
                </wp:positionH>
                <wp:positionV relativeFrom="paragraph">
                  <wp:posOffset>690</wp:posOffset>
                </wp:positionV>
                <wp:extent cx="319445" cy="343129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45" cy="343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2A7C39" w:rsidRDefault="0067215C" w:rsidP="00686BE1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DE58B" id="Text Box 33" o:spid="_x0000_s1028" type="#_x0000_t202" style="position:absolute;margin-left:18.6pt;margin-top:.05pt;width:25.1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" filled="f" stroked="f" strokeweight=".5pt">
                <v:textbox>
                  <w:txbxContent>
                    <w:p w:rsidR="0067215C" w:rsidRPr="002A7C39" w:rsidRDefault="0067215C" w:rsidP="00686BE1">
                      <w:pPr>
                        <w:rPr>
                          <w:sz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8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26FD0"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747683" wp14:editId="45F33251">
                <wp:simplePos x="0" y="0"/>
                <wp:positionH relativeFrom="column">
                  <wp:posOffset>1088178</wp:posOffset>
                </wp:positionH>
                <wp:positionV relativeFrom="paragraph">
                  <wp:posOffset>94782</wp:posOffset>
                </wp:positionV>
                <wp:extent cx="319445" cy="343129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45" cy="343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2A7C39" w:rsidRDefault="0067215C" w:rsidP="00426FD0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x(t)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7683" id="Text Box 29" o:spid="_x0000_s1029" type="#_x0000_t202" style="position:absolute;margin-left:85.7pt;margin-top:7.45pt;width:25.15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" filled="f" stroked="f" strokeweight=".5pt">
                <v:textbox>
                  <w:txbxContent>
                    <w:p w:rsidR="0067215C" w:rsidRPr="002A7C39" w:rsidRDefault="0067215C" w:rsidP="00426FD0">
                      <w:pPr>
                        <w:rPr>
                          <w:sz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8"/>
                            </w:rPr>
                            <m:t>x(t)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AF5899" w:rsidRDefault="00953953" w:rsidP="002972E4">
      <w:pPr>
        <w:spacing w:after="0"/>
        <w:jc w:val="center"/>
        <w:rPr>
          <w:rFonts w:ascii="Times New Roman" w:eastAsiaTheme="minorEastAsia" w:hAnsi="Times New Roman" w:cs="Times New Roman"/>
          <w:noProof/>
          <w:sz w:val="20"/>
          <w:szCs w:val="20"/>
        </w:rPr>
      </w:pPr>
      <w:r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A73A4B" wp14:editId="227424E4">
                <wp:simplePos x="0" y="0"/>
                <wp:positionH relativeFrom="column">
                  <wp:posOffset>2160120</wp:posOffset>
                </wp:positionH>
                <wp:positionV relativeFrom="paragraph">
                  <wp:posOffset>241261</wp:posOffset>
                </wp:positionV>
                <wp:extent cx="0" cy="489493"/>
                <wp:effectExtent l="76200" t="38100" r="57150" b="635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94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D1E4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70.1pt;margin-top:19pt;width:0;height:38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0C36D6" wp14:editId="4DA0AEAC">
                <wp:simplePos x="0" y="0"/>
                <wp:positionH relativeFrom="column">
                  <wp:posOffset>1964958</wp:posOffset>
                </wp:positionH>
                <wp:positionV relativeFrom="paragraph">
                  <wp:posOffset>321710</wp:posOffset>
                </wp:positionV>
                <wp:extent cx="294688" cy="23177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88" cy="231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953953" w:rsidRDefault="0067215C" w:rsidP="00953953">
                            <w:pPr>
                              <w:shd w:val="clear" w:color="auto" w:fill="FFFFFF" w:themeFill="background1"/>
                              <w:rPr>
                                <w:sz w:val="14"/>
                              </w:rPr>
                            </w:pPr>
                            <w:r w:rsidRPr="00953953">
                              <w:rPr>
                                <w:sz w:val="14"/>
                              </w:rPr>
                              <w:t>2</w:t>
                            </w:r>
                            <w:r w:rsidRPr="00953953">
                              <w:rPr>
                                <w:i/>
                                <w:sz w:val="14"/>
                              </w:rPr>
                              <w:t>r</w:t>
                            </w:r>
                            <w:r>
                              <w:rPr>
                                <w:sz w:val="14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C36D6" id="Text Box 17" o:spid="_x0000_s1030" type="#_x0000_t202" style="position:absolute;left:0;text-align:left;margin-left:154.7pt;margin-top:25.35pt;width:23.2pt;height:1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" filled="f" stroked="f" strokeweight=".5pt">
                <v:textbox>
                  <w:txbxContent>
                    <w:p w:rsidR="0067215C" w:rsidRPr="00953953" w:rsidRDefault="0067215C" w:rsidP="00953953">
                      <w:pPr>
                        <w:shd w:val="clear" w:color="auto" w:fill="FFFFFF" w:themeFill="background1"/>
                        <w:rPr>
                          <w:sz w:val="14"/>
                        </w:rPr>
                      </w:pPr>
                      <w:r w:rsidRPr="00953953">
                        <w:rPr>
                          <w:sz w:val="14"/>
                        </w:rPr>
                        <w:t>2</w:t>
                      </w:r>
                      <w:r w:rsidRPr="00953953">
                        <w:rPr>
                          <w:i/>
                          <w:sz w:val="14"/>
                        </w:rPr>
                        <w:t>r</w:t>
                      </w:r>
                      <w:r>
                        <w:rPr>
                          <w:sz w:val="14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59CAF0" wp14:editId="17CB137C">
                <wp:simplePos x="0" y="0"/>
                <wp:positionH relativeFrom="column">
                  <wp:posOffset>498475</wp:posOffset>
                </wp:positionH>
                <wp:positionV relativeFrom="paragraph">
                  <wp:posOffset>489585</wp:posOffset>
                </wp:positionV>
                <wp:extent cx="2219960" cy="332105"/>
                <wp:effectExtent l="0" t="0" r="27940" b="2984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9960" cy="332105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35BC3" id="Straight Connector 26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25pt,38.55pt" to="214.05pt,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" strokecolor="#5b9bd5 [3204]" strokeweight=".5pt">
                <v:stroke dashstyle="longDashDot" joinstyle="miter"/>
              </v:line>
            </w:pict>
          </mc:Fallback>
        </mc:AlternateContent>
      </w:r>
      <w:r w:rsidR="0040751B"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B73BA9" wp14:editId="6478A466">
                <wp:simplePos x="0" y="0"/>
                <wp:positionH relativeFrom="column">
                  <wp:posOffset>2655106</wp:posOffset>
                </wp:positionH>
                <wp:positionV relativeFrom="paragraph">
                  <wp:posOffset>278933</wp:posOffset>
                </wp:positionV>
                <wp:extent cx="271835" cy="264278"/>
                <wp:effectExtent l="0" t="0" r="0" b="25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35" cy="2642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2A7C39" w:rsidRDefault="0067215C" w:rsidP="00303649">
                            <w:pPr>
                              <w:shd w:val="clear" w:color="auto" w:fill="FFFFFF" w:themeFill="background1"/>
                              <w:rPr>
                                <w:sz w:val="1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2r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73BA9" id="Text Box 18" o:spid="_x0000_s1031" type="#_x0000_t202" style="position:absolute;left:0;text-align:left;margin-left:209.05pt;margin-top:21.95pt;width:21.4pt;height:2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" filled="f" stroked="f" strokeweight=".5pt">
                <v:textbox>
                  <w:txbxContent>
                    <w:p w:rsidR="0067215C" w:rsidRPr="002A7C39" w:rsidRDefault="0067215C" w:rsidP="00303649">
                      <w:pPr>
                        <w:shd w:val="clear" w:color="auto" w:fill="FFFFFF" w:themeFill="background1"/>
                        <w:rPr>
                          <w:sz w:val="1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</w:rPr>
                                <m:t>2r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86BE1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47CD60" wp14:editId="749E9A10">
                <wp:simplePos x="0" y="0"/>
                <wp:positionH relativeFrom="column">
                  <wp:posOffset>2203886</wp:posOffset>
                </wp:positionH>
                <wp:positionV relativeFrom="paragraph">
                  <wp:posOffset>737239</wp:posOffset>
                </wp:positionV>
                <wp:extent cx="519039" cy="2028"/>
                <wp:effectExtent l="0" t="0" r="14605" b="3619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039" cy="202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EFCC2E" id="Straight Connector 20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3.55pt,58.05pt" to="214.4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" strokecolor="red" strokeweight=".5pt">
                <v:stroke dashstyle="dash" joinstyle="miter"/>
              </v:line>
            </w:pict>
          </mc:Fallback>
        </mc:AlternateContent>
      </w:r>
      <w:r w:rsidR="00686BE1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894EE1" wp14:editId="45A3C9E8">
                <wp:simplePos x="0" y="0"/>
                <wp:positionH relativeFrom="column">
                  <wp:posOffset>2720685</wp:posOffset>
                </wp:positionH>
                <wp:positionV relativeFrom="paragraph">
                  <wp:posOffset>739581</wp:posOffset>
                </wp:positionV>
                <wp:extent cx="0" cy="155122"/>
                <wp:effectExtent l="0" t="0" r="19050" b="3556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12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7BA2FB" id="Straight Connector 23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5pt,58.25pt" to="214.25pt,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" strokecolor="red" strokeweight=".5pt">
                <v:stroke joinstyle="miter"/>
              </v:line>
            </w:pict>
          </mc:Fallback>
        </mc:AlternateContent>
      </w:r>
      <w:r w:rsidR="00686BE1"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859DA7" wp14:editId="1BFDD760">
                <wp:simplePos x="0" y="0"/>
                <wp:positionH relativeFrom="column">
                  <wp:posOffset>2821242</wp:posOffset>
                </wp:positionH>
                <wp:positionV relativeFrom="paragraph">
                  <wp:posOffset>459854</wp:posOffset>
                </wp:positionV>
                <wp:extent cx="319445" cy="343129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45" cy="343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2A7C39" w:rsidRDefault="0067215C" w:rsidP="00686BE1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9DA7" id="Text Box 35" o:spid="_x0000_s1032" type="#_x0000_t202" style="position:absolute;left:0;text-align:left;margin-left:222.15pt;margin-top:36.2pt;width:25.15pt;height:2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" filled="f" stroked="f" strokeweight=".5pt">
                <v:textbox>
                  <w:txbxContent>
                    <w:p w:rsidR="0067215C" w:rsidRPr="002A7C39" w:rsidRDefault="0067215C" w:rsidP="00686BE1">
                      <w:pPr>
                        <w:rPr>
                          <w:sz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8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86BE1"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3C5131" wp14:editId="4903C467">
                <wp:simplePos x="0" y="0"/>
                <wp:positionH relativeFrom="column">
                  <wp:posOffset>836291</wp:posOffset>
                </wp:positionH>
                <wp:positionV relativeFrom="paragraph">
                  <wp:posOffset>236654</wp:posOffset>
                </wp:positionV>
                <wp:extent cx="319445" cy="343129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45" cy="343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2A7C39" w:rsidRDefault="0067215C" w:rsidP="00426FD0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2α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C5131" id="Text Box 31" o:spid="_x0000_s1033" type="#_x0000_t202" style="position:absolute;left:0;text-align:left;margin-left:65.85pt;margin-top:18.65pt;width:25.15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" filled="f" stroked="f" strokeweight=".5pt">
                <v:textbox>
                  <w:txbxContent>
                    <w:p w:rsidR="0067215C" w:rsidRPr="002A7C39" w:rsidRDefault="0067215C" w:rsidP="00426FD0">
                      <w:pPr>
                        <w:rPr>
                          <w:sz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8"/>
                            </w:rPr>
                            <m:t>2α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86BE1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928A25" wp14:editId="00CA8869">
                <wp:simplePos x="0" y="0"/>
                <wp:positionH relativeFrom="column">
                  <wp:posOffset>507413</wp:posOffset>
                </wp:positionH>
                <wp:positionV relativeFrom="paragraph">
                  <wp:posOffset>490389</wp:posOffset>
                </wp:positionV>
                <wp:extent cx="2552920" cy="0"/>
                <wp:effectExtent l="0" t="76200" r="19050" b="952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92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89A2E" id="Straight Connector 34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95pt,38.6pt" to="240.9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" strokecolor="black [3213]">
                <v:stroke endarrow="block" joinstyle="miter"/>
              </v:line>
            </w:pict>
          </mc:Fallback>
        </mc:AlternateContent>
      </w:r>
      <w:r w:rsidR="00C23A62"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DFC4E3" wp14:editId="479120C4">
                <wp:simplePos x="0" y="0"/>
                <wp:positionH relativeFrom="column">
                  <wp:posOffset>2301387</wp:posOffset>
                </wp:positionH>
                <wp:positionV relativeFrom="paragraph">
                  <wp:posOffset>781417</wp:posOffset>
                </wp:positionV>
                <wp:extent cx="319445" cy="343129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45" cy="343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2A7C39" w:rsidRDefault="0067215C" w:rsidP="007178E0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2r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FC4E3" id="Text Box 19" o:spid="_x0000_s1034" type="#_x0000_t202" style="position:absolute;left:0;text-align:left;margin-left:181.2pt;margin-top:61.55pt;width:25.15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" filled="f" stroked="f" strokeweight=".5pt">
                <v:textbox>
                  <w:txbxContent>
                    <w:p w:rsidR="0067215C" w:rsidRPr="002A7C39" w:rsidRDefault="0067215C" w:rsidP="007178E0">
                      <w:pPr>
                        <w:rPr>
                          <w:sz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2r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23A62"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A2DE97" wp14:editId="74420318">
                <wp:simplePos x="0" y="0"/>
                <wp:positionH relativeFrom="column">
                  <wp:posOffset>2461483</wp:posOffset>
                </wp:positionH>
                <wp:positionV relativeFrom="paragraph">
                  <wp:posOffset>594378</wp:posOffset>
                </wp:positionV>
                <wp:extent cx="0" cy="489493"/>
                <wp:effectExtent l="3175" t="73025" r="22225" b="984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4894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2D733" id="Straight Arrow Connector 16" o:spid="_x0000_s1026" type="#_x0000_t32" style="position:absolute;margin-left:193.8pt;margin-top:46.8pt;width:0;height:38.55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426FD0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7DB16C" wp14:editId="280C3FE5">
                <wp:simplePos x="0" y="0"/>
                <wp:positionH relativeFrom="column">
                  <wp:posOffset>927735</wp:posOffset>
                </wp:positionH>
                <wp:positionV relativeFrom="paragraph">
                  <wp:posOffset>421927</wp:posOffset>
                </wp:positionV>
                <wp:extent cx="173994" cy="145396"/>
                <wp:effectExtent l="0" t="4445" r="0" b="0"/>
                <wp:wrapNone/>
                <wp:docPr id="32" name="Circular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3994" cy="145396"/>
                        </a:xfrm>
                        <a:prstGeom prst="circular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DF6D1" id="Circular Arrow 32" o:spid="_x0000_s1026" style="position:absolute;margin-left:73.05pt;margin-top:33.2pt;width:13.7pt;height:11.4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4,145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" path="m9087,72698c9087,40471,38606,13335,77802,9532v35902,-3484,70023,13656,82399,41393l168268,50924,155820,72698,131919,50924r7508,c127395,34161,102865,24911,78041,27775,48843,31143,27263,50235,27263,72697r-18176,1xe" fillcolor="#5b9bd5 [3204]" stroked="f" strokeweight="1pt">
                <v:stroke joinstyle="miter"/>
                <v:path arrowok="t" o:connecttype="custom" o:connectlocs="9087,72698;77802,9532;160201,50925;168268,50924;155820,72698;131919,50924;139427,50924;78041,27775;27263,72697;9087,72698" o:connectangles="0,0,0,0,0,0,0,0,0,0"/>
              </v:shape>
            </w:pict>
          </mc:Fallback>
        </mc:AlternateContent>
      </w:r>
      <w:r w:rsidR="00426FD0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FC0EDA" wp14:editId="78D2B927">
                <wp:simplePos x="0" y="0"/>
                <wp:positionH relativeFrom="column">
                  <wp:posOffset>508919</wp:posOffset>
                </wp:positionH>
                <wp:positionV relativeFrom="paragraph">
                  <wp:posOffset>126570</wp:posOffset>
                </wp:positionV>
                <wp:extent cx="1911552" cy="45719"/>
                <wp:effectExtent l="0" t="76200" r="12700" b="501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552" cy="45719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F791" id="Straight Arrow Connector 28" o:spid="_x0000_s1026" type="#_x0000_t32" style="position:absolute;margin-left:40.05pt;margin-top:9.95pt;width:150.5pt;height:3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" strokecolor="#5b9bd5 [3204]" strokeweight=".5pt">
                <v:stroke dashstyle="3 1" endarrow="block" joinstyle="miter"/>
              </v:shape>
            </w:pict>
          </mc:Fallback>
        </mc:AlternateContent>
      </w:r>
      <w:r w:rsidR="00426FD0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160607" wp14:editId="32F213EF">
                <wp:simplePos x="0" y="0"/>
                <wp:positionH relativeFrom="column">
                  <wp:posOffset>508918</wp:posOffset>
                </wp:positionH>
                <wp:positionV relativeFrom="paragraph">
                  <wp:posOffset>151601</wp:posOffset>
                </wp:positionV>
                <wp:extent cx="2208303" cy="331005"/>
                <wp:effectExtent l="0" t="0" r="20955" b="3111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8303" cy="331005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E081B" id="Straight Connector 25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05pt,11.95pt" to="213.95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" strokecolor="#5b9bd5 [3204]" strokeweight=".5pt">
                <v:stroke dashstyle="longDash" joinstyle="miter"/>
              </v:line>
            </w:pict>
          </mc:Fallback>
        </mc:AlternateContent>
      </w:r>
      <w:r w:rsidR="00426FD0" w:rsidRPr="002A7C3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3D6094" wp14:editId="1CAEDFD1">
                <wp:simplePos x="0" y="0"/>
                <wp:positionH relativeFrom="column">
                  <wp:posOffset>2779877</wp:posOffset>
                </wp:positionH>
                <wp:positionV relativeFrom="paragraph">
                  <wp:posOffset>158750</wp:posOffset>
                </wp:positionV>
                <wp:extent cx="3400" cy="669552"/>
                <wp:effectExtent l="76200" t="38100" r="73025" b="546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0" cy="66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4CA5C" id="Straight Arrow Connector 15" o:spid="_x0000_s1026" type="#_x0000_t32" style="position:absolute;margin-left:218.9pt;margin-top:12.5pt;width:.25pt;height:52.7pt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426FD0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CD046D" wp14:editId="032FCFF3">
                <wp:simplePos x="0" y="0"/>
                <wp:positionH relativeFrom="column">
                  <wp:posOffset>2206883</wp:posOffset>
                </wp:positionH>
                <wp:positionV relativeFrom="paragraph">
                  <wp:posOffset>742950</wp:posOffset>
                </wp:positionV>
                <wp:extent cx="0" cy="155122"/>
                <wp:effectExtent l="0" t="0" r="19050" b="3556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122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A96DE" id="Straight Connector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75pt,58.5pt" to="173.75pt,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" strokecolor="#c00000" strokeweight=".5pt">
                <v:stroke joinstyle="miter"/>
              </v:line>
            </w:pict>
          </mc:Fallback>
        </mc:AlternateContent>
      </w:r>
      <w:r w:rsidR="00426FD0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C49449D" wp14:editId="01DA22BE">
                <wp:simplePos x="0" y="0"/>
                <wp:positionH relativeFrom="column">
                  <wp:posOffset>2205201</wp:posOffset>
                </wp:positionH>
                <wp:positionV relativeFrom="paragraph">
                  <wp:posOffset>81804</wp:posOffset>
                </wp:positionV>
                <wp:extent cx="511371" cy="720797"/>
                <wp:effectExtent l="0" t="0" r="3175" b="2222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371" cy="720797"/>
                          <a:chOff x="0" y="0"/>
                          <a:chExt cx="511371" cy="720797"/>
                        </a:xfrm>
                      </wpg:grpSpPr>
                      <wps:wsp>
                        <wps:cNvPr id="14" name="Straight Connector 14"/>
                        <wps:cNvCnPr/>
                        <wps:spPr>
                          <a:xfrm>
                            <a:off x="0" y="151678"/>
                            <a:ext cx="51137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255685" y="0"/>
                            <a:ext cx="0" cy="720797"/>
                          </a:xfrm>
                          <a:prstGeom prst="line">
                            <a:avLst/>
                          </a:prstGeom>
                          <a:ln>
                            <a:prstDash val="lg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476BE4" id="Group 24" o:spid="_x0000_s1026" style="position:absolute;margin-left:173.65pt;margin-top:6.45pt;width:40.25pt;height:56.75pt;z-index:251671552" coordsize="5113,7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">
                <v:line id="Straight Connector 14" o:spid="_x0000_s1027" style="position:absolute;visibility:visible;mso-wrap-style:square" from="0,1516" to="5113,1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pPisMAAADbAAAADwAAAGRycy9kb3ducmV2LnhtbERPTWvCQBC9C/0PyxS8mU1Fi0RXKbWK&#10;1pOpWHobs2MSmp1Ns2tM/71bEHqbx/uc2aIzlWipcaVlBU9RDII4s7rkXMHhYzWYgHAeWWNlmRT8&#10;koPF/KE3w0TbK++pTX0uQgi7BBUU3teJlC4ryKCLbE0cuLNtDPoAm1zqBq8h3FRyGMfP0mDJoaHA&#10;ml4Lyr7Ti1Gw2r2vj5+nbott+jb52tF4+XPcKtV/7F6mIDx1/l98d290mD+Cv1/CA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qT4rDAAAA2wAAAA8AAAAAAAAAAAAA&#10;AAAAoQIAAGRycy9kb3ducmV2LnhtbFBLBQYAAAAABAAEAPkAAACRAwAAAAA=&#10;" strokecolor="red" strokeweight=".5pt">
                  <v:stroke dashstyle="dash" joinstyle="miter"/>
                </v:line>
                <v:line id="Straight Connector 21" o:spid="_x0000_s1028" style="position:absolute;visibility:visible;mso-wrap-style:square" from="2556,0" to="2556,7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qwPcUAAADbAAAADwAAAGRycy9kb3ducmV2LnhtbESPUWvCMBSF34X9h3AHexFN62DVapQx&#10;GM6XsVV/wKW5NsXmpkuidv/eDAY+Hs453+GsNoPtxIV8aB0ryKcZCOLa6ZYbBYf9+2QOIkRkjZ1j&#10;UvBLATbrh9EKS+2u/E2XKjYiQTiUqMDE2JdShtqQxTB1PXHyjs5bjEn6RmqP1wS3nZxl2Yu02HJa&#10;MNjTm6H6VJ2tgn6ejc1n8bV/3hX+p9guzvm2Gyv19Di8LkFEGuI9/N/+0ApmOfx9ST9Ar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qwPcUAAADbAAAADwAAAAAAAAAA&#10;AAAAAAChAgAAZHJzL2Rvd25yZXYueG1sUEsFBgAAAAAEAAQA+QAAAJMDAAAAAA==&#10;" strokecolor="#5b9bd5 [3204]" strokeweight=".5pt">
                  <v:stroke dashstyle="longDashDot" joinstyle="miter"/>
                </v:line>
              </v:group>
            </w:pict>
          </mc:Fallback>
        </mc:AlternateContent>
      </w:r>
      <w:r w:rsidR="008315BB" w:rsidRPr="002A7C3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A5D28A5" wp14:editId="22ED06A7">
            <wp:extent cx="839683" cy="922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24" r="37251"/>
                    <a:stretch/>
                  </pic:blipFill>
                  <pic:spPr bwMode="auto">
                    <a:xfrm>
                      <a:off x="0" y="0"/>
                      <a:ext cx="839683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15BB" w:rsidRPr="002A7C3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295FBC" wp14:editId="664AAD66">
            <wp:extent cx="1025396" cy="848280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370" r="18052"/>
                    <a:stretch/>
                  </pic:blipFill>
                  <pic:spPr bwMode="auto">
                    <a:xfrm>
                      <a:off x="0" y="0"/>
                      <a:ext cx="1025396" cy="84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AAC" w:rsidRPr="00AF5899" w:rsidRDefault="00182AAC" w:rsidP="002972E4">
      <w:pPr>
        <w:spacing w:after="0"/>
        <w:jc w:val="center"/>
        <w:rPr>
          <w:rFonts w:ascii="Times New Roman" w:eastAsiaTheme="minorEastAsia" w:hAnsi="Times New Roman" w:cs="Times New Roman"/>
          <w:noProof/>
          <w:sz w:val="20"/>
          <w:szCs w:val="20"/>
        </w:rPr>
      </w:pPr>
    </w:p>
    <w:p w:rsidR="00AF5899" w:rsidRPr="00AF5899" w:rsidRDefault="007D12CB" w:rsidP="00182AAC">
      <w:pPr>
        <w:spacing w:after="0" w:line="240" w:lineRule="auto"/>
        <w:ind w:left="360"/>
        <w:rPr>
          <w:rFonts w:ascii="Times New Roman" w:hAnsi="Times New Roman" w:cs="Times New Roman"/>
          <w:noProof/>
          <w:sz w:val="20"/>
          <w:szCs w:val="20"/>
        </w:rPr>
      </w:pPr>
      <w:r w:rsidRPr="007D12C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BC5DD01" wp14:editId="70BC6D2A">
            <wp:extent cx="2155769" cy="1294960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652" b="16096"/>
                    <a:stretch/>
                  </pic:blipFill>
                  <pic:spPr bwMode="auto">
                    <a:xfrm>
                      <a:off x="0" y="0"/>
                      <a:ext cx="2172669" cy="130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59F" w:rsidRPr="00182AAC" w:rsidRDefault="0067215C" w:rsidP="00182AAC">
      <w:pPr>
        <w:spacing w:line="240" w:lineRule="auto"/>
        <w:ind w:left="360"/>
        <w:rPr>
          <w:rFonts w:eastAsiaTheme="minorEastAsia"/>
          <w:b/>
          <w:noProof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noProof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cylindrical wedge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noProof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noProof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noProof/>
              <w:szCs w:val="20"/>
            </w:rPr>
            <m:t>π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noProof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noProof/>
              <w:szCs w:val="20"/>
            </w:rPr>
            <m:t>(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noProof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noProof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noProof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Cs w:val="20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noProof/>
              <w:szCs w:val="20"/>
            </w:rPr>
            <m:t>)</m:t>
          </m:r>
        </m:oMath>
      </m:oMathPara>
    </w:p>
    <w:p w:rsidR="009C5750" w:rsidRPr="005260AF" w:rsidRDefault="009C5750" w:rsidP="005260AF">
      <w:pPr>
        <w:pStyle w:val="ListParagraph"/>
        <w:numPr>
          <w:ilvl w:val="0"/>
          <w:numId w:val="6"/>
        </w:numPr>
        <w:rPr>
          <w:rFonts w:eastAsiaTheme="minorEastAsia"/>
          <w:noProof/>
          <w:sz w:val="24"/>
          <w:szCs w:val="20"/>
        </w:rPr>
      </w:pPr>
      <w:r w:rsidRPr="005260AF">
        <w:rPr>
          <w:rFonts w:ascii="Times New Roman" w:eastAsiaTheme="minorEastAsia" w:hAnsi="Times New Roman" w:cs="Times New Roman"/>
          <w:sz w:val="24"/>
          <w:szCs w:val="20"/>
        </w:rPr>
        <w:t>x = distance from wedge vertex to cylinder centerline</w:t>
      </w:r>
    </w:p>
    <w:p w:rsidR="009C5750" w:rsidRPr="005260AF" w:rsidRDefault="0067215C" w:rsidP="005260AF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noProof/>
          <w:sz w:val="24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4"/>
            <w:szCs w:val="20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0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0"/>
                  </w:rPr>
                  <m:t>3</m:t>
                </m:r>
              </m:sub>
            </m:sSub>
          </m:e>
        </m:d>
        <m:func>
          <m:funcPr>
            <m:ctrlPr>
              <w:rPr>
                <w:rFonts w:ascii="Cambria Math" w:hAnsi="Cambria Math" w:cs="Times New Roman"/>
                <w:noProof/>
                <w:sz w:val="24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0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0"/>
                  </w:rPr>
                  <m:t>α</m:t>
                </m:r>
              </m:e>
            </m:d>
          </m:e>
        </m:func>
      </m:oMath>
    </w:p>
    <w:p w:rsidR="009C5750" w:rsidRPr="005260AF" w:rsidRDefault="0067215C" w:rsidP="005260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4"/>
            <w:szCs w:val="20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0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x+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0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noProof/>
            <w:sz w:val="24"/>
            <w:szCs w:val="20"/>
          </w:rPr>
          <m:t>tan⁡</m:t>
        </m:r>
        <m:r>
          <w:rPr>
            <w:rFonts w:ascii="Cambria Math" w:hAnsi="Cambria Math" w:cs="Times New Roman"/>
            <w:noProof/>
            <w:sz w:val="24"/>
            <w:szCs w:val="20"/>
          </w:rPr>
          <m:t>(α)</m:t>
        </m:r>
      </m:oMath>
    </w:p>
    <w:p w:rsidR="00392E39" w:rsidRPr="0067215C" w:rsidRDefault="0067215C" w:rsidP="0067215C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4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innerCyl</m:t>
            </m:r>
          </m:sub>
        </m:sSub>
        <m:r>
          <w:rPr>
            <w:rFonts w:ascii="Cambria Math" w:hAnsi="Cambria Math" w:cs="Times New Roman"/>
            <w:noProof/>
            <w:sz w:val="24"/>
            <w:szCs w:val="20"/>
          </w:rPr>
          <m:t>=π</m:t>
        </m:r>
        <m:sSubSup>
          <m:sSubSupPr>
            <m:ctrlPr>
              <w:rPr>
                <w:rFonts w:ascii="Cambria Math" w:hAnsi="Cambria Math" w:cs="Times New Roman"/>
                <w:i/>
                <w:noProof/>
                <w:sz w:val="24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3</m:t>
            </m:r>
          </m:sub>
          <m:sup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2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noProof/>
            <w:sz w:val="24"/>
            <w:szCs w:val="20"/>
          </w:rPr>
          <m:t>=2 π tan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0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α</m:t>
            </m:r>
          </m:e>
        </m:d>
        <m:r>
          <w:rPr>
            <w:rFonts w:ascii="Cambria Math" w:hAnsi="Cambria Math" w:cs="Times New Roman"/>
            <w:noProof/>
            <w:sz w:val="24"/>
            <w:szCs w:val="20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noProof/>
                <w:sz w:val="24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 xml:space="preserve">3 </m:t>
            </m:r>
          </m:sub>
          <m:sup>
            <m:r>
              <w:rPr>
                <w:rFonts w:ascii="Cambria Math" w:hAnsi="Cambria Math" w:cs="Times New Roman"/>
                <w:noProof/>
                <w:sz w:val="24"/>
                <w:szCs w:val="20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 w:val="24"/>
            <w:szCs w:val="20"/>
          </w:rPr>
          <m:t xml:space="preserve"> x</m:t>
        </m:r>
      </m:oMath>
    </w:p>
    <w:p w:rsidR="009C5750" w:rsidRPr="005260AF" w:rsidRDefault="002972E4" w:rsidP="009C5750">
      <w:pPr>
        <w:spacing w:after="0"/>
        <w:rPr>
          <w:rFonts w:ascii="Times New Roman" w:hAnsi="Times New Roman" w:cs="Times New Roman"/>
          <w:b/>
          <w:noProof/>
          <w:sz w:val="24"/>
          <w:szCs w:val="20"/>
        </w:rPr>
      </w:pPr>
      <w:r w:rsidRPr="005260AF">
        <w:rPr>
          <w:rFonts w:ascii="Times New Roman" w:hAnsi="Times New Roman" w:cs="Times New Roman"/>
          <w:b/>
          <w:noProof/>
          <w:sz w:val="24"/>
          <w:szCs w:val="20"/>
        </w:rPr>
        <w:lastRenderedPageBreak/>
        <w:t>Volume of a conical frustum</w:t>
      </w:r>
      <w:r w:rsidRPr="005260AF">
        <w:rPr>
          <w:rStyle w:val="FootnoteReference"/>
          <w:rFonts w:ascii="Times New Roman" w:hAnsi="Times New Roman" w:cs="Times New Roman"/>
          <w:b/>
          <w:noProof/>
          <w:sz w:val="24"/>
          <w:szCs w:val="20"/>
        </w:rPr>
        <w:footnoteReference w:id="2"/>
      </w:r>
      <w:r w:rsidRPr="005260AF">
        <w:rPr>
          <w:rFonts w:ascii="Times New Roman" w:hAnsi="Times New Roman" w:cs="Times New Roman"/>
          <w:b/>
          <w:noProof/>
          <w:sz w:val="24"/>
          <w:szCs w:val="20"/>
        </w:rPr>
        <w:t>:</w:t>
      </w:r>
    </w:p>
    <w:p w:rsidR="009C5750" w:rsidRDefault="00813951" w:rsidP="00813951">
      <w:pPr>
        <w:spacing w:after="0"/>
        <w:ind w:left="720"/>
        <w:rPr>
          <w:rFonts w:ascii="Times New Roman" w:hAnsi="Times New Roman" w:cs="Times New Roman"/>
          <w:noProof/>
          <w:sz w:val="20"/>
          <w:szCs w:val="20"/>
        </w:rPr>
      </w:pPr>
      <w:r w:rsidRPr="0081395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33A007B" wp14:editId="43316419">
            <wp:extent cx="3657600" cy="1405947"/>
            <wp:effectExtent l="0" t="0" r="0" b="3810"/>
            <wp:docPr id="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5991" t="9777" r="48136" b="45521"/>
                    <a:stretch/>
                  </pic:blipFill>
                  <pic:spPr bwMode="auto">
                    <a:xfrm>
                      <a:off x="0" y="0"/>
                      <a:ext cx="3664408" cy="140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8D" w:rsidRDefault="003E210A" w:rsidP="003E210A">
      <w:pPr>
        <w:spacing w:after="0"/>
        <w:ind w:left="720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52AEB5" wp14:editId="2A05160B">
                <wp:simplePos x="0" y="0"/>
                <wp:positionH relativeFrom="column">
                  <wp:posOffset>4381528</wp:posOffset>
                </wp:positionH>
                <wp:positionV relativeFrom="paragraph">
                  <wp:posOffset>4169</wp:posOffset>
                </wp:positionV>
                <wp:extent cx="381662" cy="33395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2r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2AEB5" id="Text Box 43" o:spid="_x0000_s1035" type="#_x0000_t202" style="position:absolute;left:0;text-align:left;margin-left:345pt;margin-top:.35pt;width:30.05pt;height:26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r>
                        <w:t>2r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75BF79" wp14:editId="6C3F55F4">
                <wp:simplePos x="0" y="0"/>
                <wp:positionH relativeFrom="column">
                  <wp:posOffset>3911903</wp:posOffset>
                </wp:positionH>
                <wp:positionV relativeFrom="paragraph">
                  <wp:posOffset>1581123</wp:posOffset>
                </wp:positionV>
                <wp:extent cx="381662" cy="33395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proofErr w:type="gramStart"/>
                            <w:r w:rsidRPr="003E210A">
                              <w:t>x(</w:t>
                            </w:r>
                            <w:proofErr w:type="gramEnd"/>
                            <w:r w:rsidRPr="003E210A"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5BF79" id="Text Box 50" o:spid="_x0000_s1036" type="#_x0000_t202" style="position:absolute;left:0;text-align:left;margin-left:308pt;margin-top:124.5pt;width:30.05pt;height:26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proofErr w:type="gramStart"/>
                      <w:r w:rsidRPr="003E210A">
                        <w:t>x(</w:t>
                      </w:r>
                      <w:proofErr w:type="gramEnd"/>
                      <w:r w:rsidRPr="003E210A"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015AE2" wp14:editId="430844ED">
                <wp:simplePos x="0" y="0"/>
                <wp:positionH relativeFrom="column">
                  <wp:posOffset>4374239</wp:posOffset>
                </wp:positionH>
                <wp:positionV relativeFrom="paragraph">
                  <wp:posOffset>1264258</wp:posOffset>
                </wp:positionV>
                <wp:extent cx="381662" cy="33395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α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15AE2" id="Text Box 49" o:spid="_x0000_s1037" type="#_x0000_t202" style="position:absolute;left:0;text-align:left;margin-left:344.45pt;margin-top:99.55pt;width:30.05pt;height:26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α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49141C" wp14:editId="2195521C">
                <wp:simplePos x="0" y="0"/>
                <wp:positionH relativeFrom="column">
                  <wp:posOffset>4592844</wp:posOffset>
                </wp:positionH>
                <wp:positionV relativeFrom="paragraph">
                  <wp:posOffset>1495811</wp:posOffset>
                </wp:positionV>
                <wp:extent cx="381662" cy="33395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r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9141C" id="Text Box 48" o:spid="_x0000_s1038" type="#_x0000_t202" style="position:absolute;left:0;text-align:left;margin-left:361.65pt;margin-top:117.8pt;width:30.05pt;height:26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r>
                        <w:t>r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7BD123" wp14:editId="41132B2B">
                <wp:simplePos x="0" y="0"/>
                <wp:positionH relativeFrom="column">
                  <wp:posOffset>3650394</wp:posOffset>
                </wp:positionH>
                <wp:positionV relativeFrom="paragraph">
                  <wp:posOffset>1483857</wp:posOffset>
                </wp:positionV>
                <wp:extent cx="381662" cy="33395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r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BD123" id="Text Box 47" o:spid="_x0000_s1039" type="#_x0000_t202" style="position:absolute;left:0;text-align:left;margin-left:287.45pt;margin-top:116.85pt;width:30.05pt;height:26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r>
                        <w:t>r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6BE96A" wp14:editId="21E6445A">
                <wp:simplePos x="0" y="0"/>
                <wp:positionH relativeFrom="column">
                  <wp:posOffset>1885232</wp:posOffset>
                </wp:positionH>
                <wp:positionV relativeFrom="paragraph">
                  <wp:posOffset>1312462</wp:posOffset>
                </wp:positionV>
                <wp:extent cx="381662" cy="33395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2r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BE96A" id="Text Box 46" o:spid="_x0000_s1040" type="#_x0000_t202" style="position:absolute;left:0;text-align:left;margin-left:148.45pt;margin-top:103.35pt;width:30.05pt;height:26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r>
                        <w:t>2r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D8F70E" wp14:editId="338A9D11">
                <wp:simplePos x="0" y="0"/>
                <wp:positionH relativeFrom="column">
                  <wp:posOffset>4155219</wp:posOffset>
                </wp:positionH>
                <wp:positionV relativeFrom="paragraph">
                  <wp:posOffset>923290</wp:posOffset>
                </wp:positionV>
                <wp:extent cx="381662" cy="33395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2r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8F70E" id="Text Box 45" o:spid="_x0000_s1041" type="#_x0000_t202" style="position:absolute;left:0;text-align:left;margin-left:327.2pt;margin-top:72.7pt;width:30.05pt;height:26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r>
                        <w:t>2r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B86BDE" wp14:editId="290F038F">
                <wp:simplePos x="0" y="0"/>
                <wp:positionH relativeFrom="column">
                  <wp:posOffset>4349805</wp:posOffset>
                </wp:positionH>
                <wp:positionV relativeFrom="paragraph">
                  <wp:posOffset>473572</wp:posOffset>
                </wp:positionV>
                <wp:extent cx="381662" cy="33395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πr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86BDE" id="Text Box 44" o:spid="_x0000_s1042" type="#_x0000_t202" style="position:absolute;left:0;text-align:left;margin-left:342.5pt;margin-top:37.3pt;width:30.05pt;height:26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r>
                        <w:t>πr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084B9B" wp14:editId="19495E2A">
                <wp:simplePos x="0" y="0"/>
                <wp:positionH relativeFrom="column">
                  <wp:posOffset>1873277</wp:posOffset>
                </wp:positionH>
                <wp:positionV relativeFrom="paragraph">
                  <wp:posOffset>660152</wp:posOffset>
                </wp:positionV>
                <wp:extent cx="381662" cy="33395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2r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84B9B" id="Text Box 42" o:spid="_x0000_s1043" type="#_x0000_t202" style="position:absolute;left:0;text-align:left;margin-left:147.5pt;margin-top:52pt;width:30.05pt;height:26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r>
                        <w:t>2r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AE3778" wp14:editId="6C92B1A3">
                <wp:simplePos x="0" y="0"/>
                <wp:positionH relativeFrom="column">
                  <wp:posOffset>2219159</wp:posOffset>
                </wp:positionH>
                <wp:positionV relativeFrom="paragraph">
                  <wp:posOffset>390552</wp:posOffset>
                </wp:positionV>
                <wp:extent cx="381662" cy="33395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 w:rsidP="003E210A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r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E3778" id="Text Box 41" o:spid="_x0000_s1044" type="#_x0000_t202" style="position:absolute;left:0;text-align:left;margin-left:174.75pt;margin-top:30.75pt;width:30.05pt;height:26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" filled="f" stroked="f" strokeweight=".5pt">
                <v:textbox>
                  <w:txbxContent>
                    <w:p w:rsidR="0067215C" w:rsidRPr="003E210A" w:rsidRDefault="0067215C" w:rsidP="003E210A">
                      <w:pPr>
                        <w:rPr>
                          <w:vertAlign w:val="subscript"/>
                        </w:rPr>
                      </w:pPr>
                      <w:r>
                        <w:t>r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B59926" wp14:editId="1BC1260B">
                <wp:simplePos x="0" y="0"/>
                <wp:positionH relativeFrom="column">
                  <wp:posOffset>1887855</wp:posOffset>
                </wp:positionH>
                <wp:positionV relativeFrom="paragraph">
                  <wp:posOffset>222167</wp:posOffset>
                </wp:positionV>
                <wp:extent cx="381662" cy="33395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3E210A" w:rsidRDefault="0067215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r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59926" id="Text Box 40" o:spid="_x0000_s1045" type="#_x0000_t202" style="position:absolute;left:0;text-align:left;margin-left:148.65pt;margin-top:17.5pt;width:30.05pt;height:26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" filled="f" stroked="f" strokeweight=".5pt">
                <v:textbox>
                  <w:txbxContent>
                    <w:p w:rsidR="0067215C" w:rsidRPr="003E210A" w:rsidRDefault="0067215C">
                      <w:pPr>
                        <w:rPr>
                          <w:vertAlign w:val="subscript"/>
                        </w:rPr>
                      </w:pPr>
                      <w:r>
                        <w:t>r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DD224D" wp14:editId="4D79C78D">
            <wp:extent cx="3333750" cy="241020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olume_Components_Fig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733" cy="24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D2" w:rsidRDefault="00EE48D2" w:rsidP="00F1105C">
      <w:pPr>
        <w:spacing w:after="0"/>
        <w:ind w:left="2160"/>
        <w:rPr>
          <w:rFonts w:ascii="Times New Roman" w:hAnsi="Times New Roman" w:cs="Times New Roman"/>
          <w:b/>
          <w:noProof/>
          <w:sz w:val="20"/>
          <w:szCs w:val="20"/>
          <w:u w:val="single"/>
        </w:rPr>
      </w:pPr>
    </w:p>
    <w:p w:rsidR="00392E39" w:rsidRPr="00F1105C" w:rsidRDefault="00F1105C" w:rsidP="002A7C39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half-t</w:t>
      </w:r>
      <w:r w:rsidRPr="00F1105C">
        <w:rPr>
          <w:rFonts w:ascii="Times New Roman" w:hAnsi="Times New Roman" w:cs="Times New Roman"/>
          <w:noProof/>
          <w:sz w:val="24"/>
          <w:szCs w:val="24"/>
        </w:rPr>
        <w:t xml:space="preserve">orus can be represented as a conical frustum sliced in half vertically (or in a partial section as accounted for) with </w:t>
      </w:r>
      <w:r w:rsidRPr="00F1105C">
        <w:rPr>
          <w:rFonts w:ascii="Times New Roman" w:eastAsiaTheme="minorEastAsia" w:hAnsi="Times New Roman" w:cs="Times New Roman"/>
          <w:noProof/>
          <w:sz w:val="24"/>
          <w:szCs w:val="24"/>
        </w:rPr>
        <w:t>h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eight</w:t>
      </w:r>
      <w:r w:rsidRPr="00F1105C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=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π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3</m:t>
            </m:r>
          </m:sub>
        </m:sSub>
      </m:oMath>
    </w:p>
    <w:p w:rsidR="002972E4" w:rsidRPr="00F1105C" w:rsidRDefault="00AD2A92" w:rsidP="00F1105C">
      <w:pPr>
        <w:spacing w:after="0"/>
        <w:ind w:left="360"/>
        <w:rPr>
          <w:rFonts w:ascii="Times New Roman" w:eastAsiaTheme="minorEastAsia" w:hAnsi="Times New Roman" w:cs="Times New Roman"/>
          <w:b/>
          <w:noProof/>
          <w:sz w:val="24"/>
          <w:szCs w:val="2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noProof/>
              <w:sz w:val="24"/>
              <w:szCs w:val="20"/>
            </w:rPr>
            <m:t>V=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noProof/>
                  <w:sz w:val="24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noProof/>
              <w:sz w:val="24"/>
              <w:szCs w:val="20"/>
            </w:rPr>
            <m:t>πh(</m:t>
          </m:r>
          <m:sSubSup>
            <m:sSubSupPr>
              <m:ctrlPr>
                <w:rPr>
                  <w:rFonts w:ascii="Cambria Math" w:hAnsi="Cambria Math" w:cs="Times New Roman"/>
                  <w:b/>
                  <w:i/>
                  <w:noProof/>
                  <w:sz w:val="24"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noProof/>
              <w:sz w:val="24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noProof/>
                  <w:sz w:val="24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/>
                  <w:i/>
                  <w:noProof/>
                  <w:sz w:val="24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noProof/>
              <w:sz w:val="24"/>
              <w:szCs w:val="20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b/>
                  <w:i/>
                  <w:noProof/>
                  <w:sz w:val="24"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4"/>
              <w:szCs w:val="20"/>
            </w:rPr>
            <m:t>)</m:t>
          </m:r>
        </m:oMath>
      </m:oMathPara>
    </w:p>
    <w:p w:rsidR="002972E4" w:rsidRPr="005260AF" w:rsidRDefault="002972E4" w:rsidP="00AD2A92">
      <w:pPr>
        <w:pStyle w:val="ListParagraph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noProof/>
          <w:sz w:val="24"/>
          <w:szCs w:val="20"/>
          <w:vertAlign w:val="subscript"/>
        </w:rPr>
      </w:pP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>R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  <w:vertAlign w:val="subscript"/>
        </w:rPr>
        <w:t>1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 = </w:t>
      </w:r>
      <w:r w:rsidRPr="005260AF">
        <w:rPr>
          <w:rFonts w:ascii="Times New Roman" w:eastAsiaTheme="minorEastAsia" w:hAnsi="Times New Roman" w:cs="Times New Roman"/>
          <w:i/>
          <w:noProof/>
          <w:sz w:val="24"/>
          <w:szCs w:val="20"/>
        </w:rPr>
        <w:t>r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  <w:vertAlign w:val="subscript"/>
        </w:rPr>
        <w:t xml:space="preserve">1  </w:t>
      </w:r>
    </w:p>
    <w:p w:rsidR="002972E4" w:rsidRPr="005260AF" w:rsidRDefault="002972E4" w:rsidP="00AD2A92">
      <w:pPr>
        <w:pStyle w:val="ListParagraph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noProof/>
          <w:sz w:val="24"/>
          <w:szCs w:val="20"/>
        </w:rPr>
      </w:pP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>R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  <w:vertAlign w:val="subscript"/>
        </w:rPr>
        <w:t>2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 = </w:t>
      </w:r>
      <w:r w:rsidRPr="005260AF">
        <w:rPr>
          <w:rFonts w:ascii="Times New Roman" w:eastAsiaTheme="minorEastAsia" w:hAnsi="Times New Roman" w:cs="Times New Roman"/>
          <w:i/>
          <w:noProof/>
          <w:sz w:val="24"/>
          <w:szCs w:val="20"/>
        </w:rPr>
        <w:t>r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  <w:vertAlign w:val="subscript"/>
        </w:rPr>
        <w:t>2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 </w:t>
      </w:r>
    </w:p>
    <w:p w:rsidR="002972E4" w:rsidRPr="005260AF" w:rsidRDefault="002972E4" w:rsidP="00AD2A92">
      <w:pPr>
        <w:pStyle w:val="ListParagraph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noProof/>
          <w:sz w:val="24"/>
          <w:szCs w:val="20"/>
        </w:rPr>
      </w:pP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h = </w:t>
      </w:r>
      <m:oMath>
        <m:r>
          <w:rPr>
            <w:rFonts w:ascii="Cambria Math" w:eastAsiaTheme="minorEastAsia" w:hAnsi="Cambria Math" w:cs="Times New Roman"/>
            <w:noProof/>
            <w:sz w:val="24"/>
            <w:szCs w:val="20"/>
          </w:rPr>
          <m:t>π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3</m:t>
            </m:r>
          </m:sub>
        </m:sSub>
      </m:oMath>
      <w:r w:rsidR="005260AF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 </w:t>
      </w:r>
      <w:r w:rsidR="005260AF">
        <w:rPr>
          <w:rFonts w:ascii="Times New Roman" w:eastAsiaTheme="minorEastAsia" w:hAnsi="Times New Roman" w:cs="Times New Roman"/>
          <w:noProof/>
          <w:sz w:val="24"/>
          <w:szCs w:val="20"/>
        </w:rPr>
        <w:tab/>
      </w:r>
      <w:r w:rsidR="005260AF">
        <w:rPr>
          <w:rFonts w:ascii="Times New Roman" w:eastAsiaTheme="minorEastAsia" w:hAnsi="Times New Roman" w:cs="Times New Roman"/>
          <w:noProof/>
          <w:sz w:val="24"/>
          <w:szCs w:val="20"/>
        </w:rPr>
        <w:tab/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>(arc length for one half of torus)</w:t>
      </w:r>
    </w:p>
    <w:p w:rsidR="002972E4" w:rsidRPr="005260AF" w:rsidRDefault="002972E4" w:rsidP="00AD2A92">
      <w:pPr>
        <w:pStyle w:val="ListParagraph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noProof/>
          <w:sz w:val="24"/>
          <w:szCs w:val="20"/>
        </w:rPr>
      </w:pPr>
      <m:oMath>
        <m:r>
          <w:rPr>
            <w:rFonts w:ascii="Cambria Math" w:eastAsiaTheme="minorEastAsia" w:hAnsi="Cambria Math" w:cs="Times New Roman"/>
            <w:noProof/>
            <w:sz w:val="24"/>
            <w:szCs w:val="20"/>
          </w:rPr>
          <m:t>π→β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θ</m:t>
            </m:r>
          </m:e>
        </m:d>
      </m:oMath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 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ab/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ab/>
        <w:t>(Top and bottom correction factor for contact angle)</w:t>
      </w:r>
    </w:p>
    <w:p w:rsidR="002972E4" w:rsidRPr="005260AF" w:rsidRDefault="002972E4" w:rsidP="00AD2A92">
      <w:pPr>
        <w:pStyle w:val="ListParagraph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noProof/>
          <w:sz w:val="24"/>
          <w:szCs w:val="20"/>
        </w:rPr>
      </w:pPr>
      <m:oMath>
        <m:r>
          <w:rPr>
            <w:rFonts w:ascii="Cambria Math" w:eastAsiaTheme="minorEastAsia" w:hAnsi="Cambria Math" w:cs="Times New Roman"/>
            <w:noProof/>
            <w:sz w:val="24"/>
            <w:szCs w:val="20"/>
          </w:rPr>
          <m:t>β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θ=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0"/>
                  </w:rPr>
                  <m:t>180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0"/>
                  </w:rPr>
                  <m:t>o</m:t>
                </m:r>
              </m:sup>
            </m:sSup>
          </m:e>
        </m:d>
        <m:r>
          <w:rPr>
            <w:rFonts w:ascii="Cambria Math" w:eastAsiaTheme="minorEastAsia" w:hAnsi="Cambria Math" w:cs="Times New Roman"/>
            <w:noProof/>
            <w:sz w:val="24"/>
            <w:szCs w:val="20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0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2</m:t>
            </m:r>
          </m:den>
        </m:f>
      </m:oMath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ab/>
        <w:t>(</w:t>
      </w:r>
      <w:r w:rsidR="005260AF">
        <w:rPr>
          <w:rFonts w:ascii="Times New Roman" w:eastAsiaTheme="minorEastAsia" w:hAnsi="Times New Roman" w:cs="Times New Roman"/>
          <w:noProof/>
          <w:sz w:val="24"/>
          <w:szCs w:val="20"/>
        </w:rPr>
        <w:t>Only accounting for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 a vertical cut of </w:t>
      </w:r>
      <w:r w:rsidR="005260AF">
        <w:rPr>
          <w:rFonts w:ascii="Times New Roman" w:eastAsiaTheme="minorEastAsia" w:hAnsi="Times New Roman" w:cs="Times New Roman"/>
          <w:noProof/>
          <w:sz w:val="24"/>
          <w:szCs w:val="20"/>
        </w:rPr>
        <w:t>cone see figures above</w:t>
      </w:r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>)</w:t>
      </w:r>
    </w:p>
    <w:p w:rsidR="002972E4" w:rsidRPr="00F1105C" w:rsidRDefault="002972E4" w:rsidP="002972E4">
      <w:pPr>
        <w:pStyle w:val="ListParagraph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noProof/>
          <w:sz w:val="24"/>
          <w:szCs w:val="20"/>
        </w:rPr>
      </w:pPr>
      <m:oMath>
        <m:r>
          <w:rPr>
            <w:rFonts w:ascii="Cambria Math" w:eastAsiaTheme="minorEastAsia" w:hAnsi="Cambria Math" w:cs="Times New Roman"/>
            <w:noProof/>
            <w:sz w:val="24"/>
            <w:szCs w:val="20"/>
          </w:rPr>
          <m:t>0≤β≤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0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2</m:t>
            </m:r>
          </m:den>
        </m:f>
      </m:oMath>
      <w:r w:rsidRPr="005260AF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 </w:t>
      </w:r>
      <w:r w:rsidR="005260AF">
        <w:rPr>
          <w:rFonts w:ascii="Times New Roman" w:eastAsiaTheme="minorEastAsia" w:hAnsi="Times New Roman" w:cs="Times New Roman"/>
          <w:noProof/>
          <w:sz w:val="24"/>
          <w:szCs w:val="20"/>
        </w:rPr>
        <w:tab/>
      </w:r>
      <w:r w:rsidR="005260AF">
        <w:rPr>
          <w:rFonts w:ascii="Times New Roman" w:eastAsiaTheme="minorEastAsia" w:hAnsi="Times New Roman" w:cs="Times New Roman"/>
          <w:noProof/>
          <w:sz w:val="24"/>
          <w:szCs w:val="20"/>
        </w:rPr>
        <w:tab/>
        <w:t>(</w:t>
      </w:r>
      <w:r w:rsidR="0040751B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For </w:t>
      </w:r>
      <w:r w:rsidR="005260AF" w:rsidRPr="005260AF">
        <w:rPr>
          <w:rFonts w:ascii="Times New Roman" w:eastAsiaTheme="minorEastAsia" w:hAnsi="Times New Roman" w:cs="Times New Roman"/>
          <w:i/>
          <w:noProof/>
          <w:sz w:val="24"/>
          <w:szCs w:val="20"/>
        </w:rPr>
        <w:t xml:space="preserve">β &lt;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0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0"/>
              </w:rPr>
              <m:t>2</m:t>
            </m:r>
          </m:den>
        </m:f>
      </m:oMath>
      <w:r w:rsidR="0040751B">
        <w:rPr>
          <w:rFonts w:ascii="Times New Roman" w:eastAsiaTheme="minorEastAsia" w:hAnsi="Times New Roman" w:cs="Times New Roman"/>
          <w:noProof/>
          <w:sz w:val="24"/>
          <w:szCs w:val="20"/>
        </w:rPr>
        <w:t xml:space="preserve">: </w:t>
      </w:r>
      <w:r w:rsidR="005260AF">
        <w:rPr>
          <w:rFonts w:ascii="Times New Roman" w:eastAsiaTheme="minorEastAsia" w:hAnsi="Times New Roman" w:cs="Times New Roman"/>
          <w:noProof/>
          <w:sz w:val="24"/>
          <w:szCs w:val="20"/>
        </w:rPr>
        <w:t>breaks down as droplet gets close to inscribe location)</w:t>
      </w:r>
    </w:p>
    <w:p w:rsidR="002972E4" w:rsidRPr="00F1105C" w:rsidRDefault="00AD2A92" w:rsidP="003E210A">
      <w:pPr>
        <w:spacing w:after="0"/>
        <w:ind w:left="720"/>
        <w:rPr>
          <w:rFonts w:ascii="Times New Roman" w:eastAsiaTheme="minorEastAsia" w:hAnsi="Times New Roman" w:cs="Times New Roman"/>
          <w:noProof/>
          <w:sz w:val="14"/>
          <w:szCs w:val="20"/>
        </w:rPr>
      </w:pPr>
      <w:r w:rsidRPr="00F1105C">
        <w:rPr>
          <w:rFonts w:ascii="Times New Roman" w:eastAsiaTheme="minorEastAsia" w:hAnsi="Times New Roman" w:cs="Times New Roman"/>
          <w:noProof/>
          <w:sz w:val="18"/>
          <w:szCs w:val="20"/>
        </w:rPr>
        <w:t xml:space="preserve">Note: </w:t>
      </w:r>
      <m:oMath>
        <m:r>
          <w:rPr>
            <w:rFonts w:ascii="Cambria Math" w:eastAsiaTheme="minorEastAsia" w:hAnsi="Cambria Math" w:cs="Times New Roman"/>
            <w:noProof/>
            <w:sz w:val="18"/>
            <w:szCs w:val="20"/>
          </w:rPr>
          <m:t>β=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18"/>
                <w:szCs w:val="20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18"/>
                <w:szCs w:val="20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18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noProof/>
                    <w:sz w:val="18"/>
                    <w:szCs w:val="20"/>
                  </w:rPr>
                  <m:t>φ</m:t>
                </m:r>
              </m:e>
            </m:d>
            <m:r>
              <w:rPr>
                <w:rFonts w:ascii="Cambria Math" w:eastAsiaTheme="minorEastAsia" w:hAnsi="Cambria Math" w:cs="Times New Roman"/>
                <w:noProof/>
                <w:sz w:val="18"/>
                <w:szCs w:val="20"/>
              </w:rPr>
              <m:t>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18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18"/>
                    <w:szCs w:val="20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18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18"/>
                        <w:szCs w:val="20"/>
                      </w:rPr>
                      <m:t>2φ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 w:cs="Times New Roman"/>
                <w:noProof/>
                <w:sz w:val="18"/>
                <w:szCs w:val="20"/>
              </w:rPr>
              <m:t>2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18"/>
                    <w:szCs w:val="20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18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noProof/>
                        <w:sz w:val="18"/>
                        <w:szCs w:val="20"/>
                      </w:rPr>
                      <m:t>sin</m:t>
                    </m:r>
                    <m:ctrlPr>
                      <w:rPr>
                        <w:rFonts w:ascii="Cambria Math" w:eastAsiaTheme="minorEastAsia" w:hAnsi="Cambria Math" w:cs="Times New Roman"/>
                        <w:noProof/>
                        <w:sz w:val="18"/>
                        <w:szCs w:val="20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 w:val="18"/>
                        <w:szCs w:val="20"/>
                      </w:rPr>
                      <m:t>2</m:t>
                    </m:r>
                    <m:ctrlPr>
                      <w:rPr>
                        <w:rFonts w:ascii="Cambria Math" w:eastAsiaTheme="minorEastAsia" w:hAnsi="Cambria Math" w:cs="Times New Roman"/>
                        <w:noProof/>
                        <w:sz w:val="18"/>
                        <w:szCs w:val="20"/>
                      </w:rPr>
                    </m:ctrlPr>
                  </m:sup>
                </m:sSup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18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18"/>
                        <w:szCs w:val="20"/>
                      </w:rPr>
                      <m:t>φ</m:t>
                    </m:r>
                  </m:e>
                </m:d>
              </m:e>
            </m:func>
          </m:den>
        </m:f>
        <m:r>
          <w:rPr>
            <w:rFonts w:ascii="Cambria Math" w:eastAsiaTheme="minorEastAsia" w:hAnsi="Cambria Math" w:cs="Times New Roman"/>
            <w:noProof/>
            <w:sz w:val="18"/>
            <w:szCs w:val="20"/>
          </w:rPr>
          <m:t xml:space="preserve">    where   φ=θ-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18"/>
                <w:szCs w:val="20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18"/>
                <w:szCs w:val="2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18"/>
                <w:szCs w:val="20"/>
              </w:rPr>
              <m:t>2</m:t>
            </m:r>
          </m:den>
        </m:f>
      </m:oMath>
    </w:p>
    <w:p w:rsidR="0040751B" w:rsidRPr="00F1105C" w:rsidRDefault="0067215C" w:rsidP="0040751B">
      <w:pPr>
        <w:pStyle w:val="ListParagraph"/>
        <w:numPr>
          <w:ilvl w:val="0"/>
          <w:numId w:val="2"/>
        </w:numPr>
        <w:spacing w:after="0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3</m:t>
                </m:r>
              </m:sub>
            </m:sSub>
          </m:e>
        </m:d>
        <m:func>
          <m:funcPr>
            <m:ctrlPr>
              <w:rPr>
                <w:rFonts w:ascii="Cambria Math" w:hAnsi="Cambria Math" w:cs="Times New Roman"/>
                <w:noProof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α</m:t>
                </m:r>
              </m:e>
            </m:d>
          </m:e>
        </m:func>
      </m:oMath>
    </w:p>
    <w:p w:rsidR="0040751B" w:rsidRPr="00F1105C" w:rsidRDefault="0067215C" w:rsidP="0040751B">
      <w:pPr>
        <w:pStyle w:val="ListParagraph"/>
        <w:numPr>
          <w:ilvl w:val="0"/>
          <w:numId w:val="2"/>
        </w:numPr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x+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</w:rPr>
          <m:t>tan⁡</m:t>
        </m:r>
        <m:r>
          <w:rPr>
            <w:rFonts w:ascii="Cambria Math" w:hAnsi="Cambria Math" w:cs="Times New Roman"/>
            <w:noProof/>
            <w:sz w:val="24"/>
            <w:szCs w:val="24"/>
          </w:rPr>
          <m:t>(α)</m:t>
        </m:r>
      </m:oMath>
    </w:p>
    <w:p w:rsidR="002972E4" w:rsidRPr="005260AF" w:rsidRDefault="002972E4" w:rsidP="002972E4">
      <w:pPr>
        <w:spacing w:after="0"/>
        <w:rPr>
          <w:rFonts w:ascii="Times New Roman" w:eastAsiaTheme="minorEastAsia" w:hAnsi="Times New Roman" w:cs="Times New Roman"/>
          <w:b/>
          <w:noProof/>
          <w:sz w:val="24"/>
          <w:szCs w:val="20"/>
        </w:rPr>
      </w:pPr>
    </w:p>
    <w:p w:rsidR="00AD2A92" w:rsidRPr="005260AF" w:rsidRDefault="0040751B" w:rsidP="002972E4">
      <w:pPr>
        <w:spacing w:after="0"/>
        <w:rPr>
          <w:rFonts w:ascii="Times New Roman" w:eastAsiaTheme="minorEastAsia" w:hAnsi="Times New Roman" w:cs="Times New Roman"/>
          <w:b/>
          <w:noProof/>
          <w:sz w:val="24"/>
          <w:szCs w:val="20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0"/>
        </w:rPr>
        <w:t>Substituting and simplifying</w:t>
      </w:r>
    </w:p>
    <w:p w:rsidR="00C870A3" w:rsidRPr="00F1105C" w:rsidRDefault="0067215C" w:rsidP="00AD2A92">
      <w:pPr>
        <w:pStyle w:val="ListParagraph"/>
        <w:numPr>
          <w:ilvl w:val="0"/>
          <w:numId w:val="5"/>
        </w:numPr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noProof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torus_exact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</w:rPr>
          <m:t>=2</m:t>
        </m:r>
        <m:r>
          <w:rPr>
            <w:rFonts w:ascii="Cambria Math" w:hAnsi="Cambria Math" w:cs="Times New Roman"/>
            <w:noProof/>
            <w:sz w:val="24"/>
            <w:szCs w:val="24"/>
          </w:rPr>
          <m:t>π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β</m:t>
            </m:r>
            <m:sSup>
              <m:sSupPr>
                <m:ctrl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α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</m:e>
        </m:func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         In limit of  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>≪3</m:t>
        </m:r>
      </m:oMath>
      <w:r w:rsidR="00C870A3" w:rsidRPr="00F1105C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</w:t>
      </w:r>
    </w:p>
    <w:p w:rsidR="005260AF" w:rsidRPr="0067215C" w:rsidRDefault="0067215C" w:rsidP="002A7C39">
      <w:pPr>
        <w:pStyle w:val="ListParagraph"/>
        <w:numPr>
          <w:ilvl w:val="0"/>
          <w:numId w:val="5"/>
        </w:numPr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torus_approx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</w:rPr>
          <m:t>2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πβ</m:t>
            </m:r>
            <m:sSup>
              <m:sSupPr>
                <m:ctrl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α</m:t>
                </m:r>
              </m:e>
            </m:d>
          </m:e>
        </m:func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3</m:t>
            </m:r>
          </m:sub>
        </m:sSub>
      </m:oMath>
    </w:p>
    <w:p w:rsidR="00C870A3" w:rsidRPr="005260AF" w:rsidRDefault="00C870A3" w:rsidP="002A7C39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260AF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Total volume including cylinder and torus:</w:t>
      </w:r>
    </w:p>
    <w:p w:rsidR="00E21876" w:rsidRPr="005260AF" w:rsidRDefault="00E21876" w:rsidP="002A7C39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C870A3" w:rsidRPr="00FE18C7" w:rsidRDefault="00FE18C7" w:rsidP="002A7C39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Using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noProof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total</m:t>
            </m:r>
          </m:sub>
        </m:sSub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noProof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torus_exact</m:t>
            </m:r>
          </m:sub>
        </m:sSub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i/>
                <w:noProof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noProof/>
                <w:sz w:val="24"/>
                <w:szCs w:val="24"/>
              </w:rPr>
              <m:t>innerCyl</m:t>
            </m:r>
          </m:sub>
        </m:sSub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results in cubic polynomial for dependent variable r</w:t>
      </w:r>
      <w:r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3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:rsidR="006B11AE" w:rsidRPr="005260AF" w:rsidRDefault="004D0717" w:rsidP="002A7C39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3013599</wp:posOffset>
                </wp:positionH>
                <wp:positionV relativeFrom="paragraph">
                  <wp:posOffset>146553</wp:posOffset>
                </wp:positionV>
                <wp:extent cx="1964453" cy="39188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453" cy="391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0717" w:rsidRPr="004D0717" w:rsidRDefault="004D0717" w:rsidP="004D07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D07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46" type="#_x0000_t202" style="position:absolute;margin-left:237.3pt;margin-top:11.55pt;width:154.7pt;height:30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" filled="f" stroked="f" strokeweight=".5pt">
                <v:textbox>
                  <w:txbxContent>
                    <w:p w:rsidR="004D0717" w:rsidRPr="004D0717" w:rsidRDefault="004D0717" w:rsidP="004D07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D071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Exact</w:t>
                      </w:r>
                    </w:p>
                  </w:txbxContent>
                </v:textbox>
              </v:shape>
            </w:pict>
          </mc:Fallback>
        </mc:AlternateContent>
      </w:r>
    </w:p>
    <w:p w:rsidR="00D62EE2" w:rsidRPr="00FE18C7" w:rsidRDefault="0067215C" w:rsidP="00AD2A92">
      <w:pPr>
        <w:pStyle w:val="ListParagraph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3x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β tan⁡(α)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+3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V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total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2β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(α)</m:t>
                </m:r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 xml:space="preserve"> π</m:t>
            </m:r>
          </m:den>
        </m:f>
      </m:oMath>
    </w:p>
    <w:p w:rsidR="00E3408D" w:rsidRPr="005260AF" w:rsidRDefault="00E3408D" w:rsidP="002A7C39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E21876" w:rsidRPr="00FE18C7" w:rsidRDefault="00E21876" w:rsidP="002A7C39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260AF">
        <w:rPr>
          <w:rFonts w:ascii="Times New Roman" w:eastAsiaTheme="minorEastAsia" w:hAnsi="Times New Roman" w:cs="Times New Roman"/>
          <w:b/>
          <w:sz w:val="24"/>
          <w:szCs w:val="24"/>
        </w:rPr>
        <w:t xml:space="preserve">Using </w:t>
      </w:r>
      <w:r w:rsidRPr="005260AF">
        <w:rPr>
          <w:rFonts w:ascii="Times New Roman" w:eastAsiaTheme="minorEastAsia" w:hAnsi="Times New Roman" w:cs="Times New Roman"/>
          <w:b/>
          <w:i/>
          <w:sz w:val="24"/>
          <w:szCs w:val="24"/>
        </w:rPr>
        <w:t>V</w:t>
      </w:r>
      <w:r w:rsidRPr="005260AF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torus_approx</w:t>
      </w:r>
      <w:r w:rsidR="00AD2A92" w:rsidRPr="005260AF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 xml:space="preserve"> </w:t>
      </w:r>
      <w:r w:rsidR="006B11AE" w:rsidRPr="005260AF">
        <w:rPr>
          <w:rFonts w:ascii="Times New Roman" w:eastAsiaTheme="minorEastAsia" w:hAnsi="Times New Roman" w:cs="Times New Roman"/>
          <w:b/>
          <w:sz w:val="24"/>
          <w:szCs w:val="24"/>
        </w:rPr>
        <w:t>i</w:t>
      </w:r>
      <w:r w:rsidRPr="005260AF">
        <w:rPr>
          <w:rFonts w:ascii="Times New Roman" w:eastAsiaTheme="minorEastAsia" w:hAnsi="Times New Roman" w:cs="Times New Roman"/>
          <w:b/>
          <w:sz w:val="24"/>
          <w:szCs w:val="24"/>
        </w:rPr>
        <w:t xml:space="preserve">n limit of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 </m:t>
        </m:r>
        <m:f>
          <m:fPr>
            <m:ctrlPr>
              <w:rPr>
                <w:rFonts w:ascii="Cambria Math" w:hAnsi="Cambria Math" w:cs="Times New Roman"/>
                <w:b/>
                <w:noProof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b/>
                    <w:noProof/>
                    <w:sz w:val="24"/>
                    <w:szCs w:val="24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3</m:t>
                </m:r>
              </m:sub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noProof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</w:rPr>
          <m:t>≪3</m:t>
        </m:r>
      </m:oMath>
      <w:r w:rsidR="00FE18C7">
        <w:rPr>
          <w:rFonts w:ascii="Times New Roman" w:eastAsiaTheme="minorEastAsia" w:hAnsi="Times New Roman" w:cs="Times New Roman"/>
          <w:b/>
          <w:sz w:val="24"/>
          <w:szCs w:val="24"/>
        </w:rPr>
        <w:t xml:space="preserve"> results in quadratic for dependent variable r</w:t>
      </w:r>
      <w:r w:rsidR="00FE18C7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3</w:t>
      </w:r>
    </w:p>
    <w:p w:rsidR="00E21876" w:rsidRPr="005260AF" w:rsidRDefault="004D0717" w:rsidP="002A7C39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2908998</wp:posOffset>
                </wp:positionH>
                <wp:positionV relativeFrom="paragraph">
                  <wp:posOffset>185567</wp:posOffset>
                </wp:positionV>
                <wp:extent cx="2230734" cy="356716"/>
                <wp:effectExtent l="0" t="0" r="0" b="571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734" cy="3567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0717" w:rsidRPr="004D0717" w:rsidRDefault="004D0717" w:rsidP="004D07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D07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Approximate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47" type="#_x0000_t202" style="position:absolute;margin-left:229.05pt;margin-top:14.6pt;width:175.65pt;height:28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" filled="f" stroked="f" strokeweight=".5pt">
                <v:textbox>
                  <w:txbxContent>
                    <w:p w:rsidR="004D0717" w:rsidRPr="004D0717" w:rsidRDefault="004D0717" w:rsidP="004D07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D071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Approximate</w:t>
                      </w:r>
                    </w:p>
                  </w:txbxContent>
                </v:textbox>
              </v:shape>
            </w:pict>
          </mc:Fallback>
        </mc:AlternateContent>
      </w:r>
    </w:p>
    <w:p w:rsidR="00E3408D" w:rsidRPr="00FE18C7" w:rsidRDefault="0067215C" w:rsidP="00AD2A92">
      <w:pPr>
        <w:pStyle w:val="ListParagraph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 xml:space="preserve">3 </m:t>
            </m:r>
          </m:sub>
          <m:sup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 w:val="24"/>
            <w:szCs w:val="24"/>
          </w:rPr>
          <m:t xml:space="preserve">+βtan(α)x 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V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2π</m:t>
            </m:r>
            <m:func>
              <m:func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α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x</m:t>
            </m:r>
          </m:den>
        </m:f>
        <m:r>
          <w:rPr>
            <w:rFonts w:ascii="Cambria Math" w:hAnsi="Cambria Math" w:cs="Times New Roman"/>
            <w:noProof/>
            <w:sz w:val="24"/>
            <w:szCs w:val="24"/>
          </w:rPr>
          <m:t xml:space="preserve"> </m:t>
        </m:r>
      </m:oMath>
    </w:p>
    <w:p w:rsidR="00E21876" w:rsidRPr="005260AF" w:rsidRDefault="00E21876" w:rsidP="002A7C39">
      <w:pPr>
        <w:spacing w:after="0"/>
        <w:rPr>
          <w:rFonts w:ascii="Times New Roman" w:eastAsiaTheme="minorEastAsia" w:hAnsi="Times New Roman" w:cs="Times New Roman"/>
          <w:i/>
          <w:sz w:val="24"/>
          <w:szCs w:val="24"/>
        </w:rPr>
      </w:pPr>
      <w:bookmarkStart w:id="0" w:name="_GoBack"/>
      <w:bookmarkEnd w:id="0"/>
    </w:p>
    <w:p w:rsidR="00426FD0" w:rsidRPr="005260AF" w:rsidRDefault="00E21876" w:rsidP="002A7C39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260AF">
        <w:rPr>
          <w:rFonts w:ascii="Times New Roman" w:eastAsiaTheme="minorEastAsia" w:hAnsi="Times New Roman" w:cs="Times New Roman"/>
          <w:b/>
          <w:sz w:val="24"/>
          <w:szCs w:val="24"/>
        </w:rPr>
        <w:t>Approximate: solving for r</w:t>
      </w:r>
      <w:r w:rsidRPr="005260AF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 xml:space="preserve">3 </w:t>
      </w:r>
      <w:r w:rsidRPr="005260AF">
        <w:rPr>
          <w:rFonts w:ascii="Times New Roman" w:eastAsiaTheme="minorEastAsia" w:hAnsi="Times New Roman" w:cs="Times New Roman"/>
          <w:b/>
          <w:sz w:val="24"/>
          <w:szCs w:val="24"/>
        </w:rPr>
        <w:t>in terms of x, β, α, and V and taking the positive value.</w:t>
      </w:r>
    </w:p>
    <w:p w:rsidR="00E21876" w:rsidRPr="005260AF" w:rsidRDefault="00E21876" w:rsidP="002A7C39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AD2A92" w:rsidRPr="005260AF" w:rsidRDefault="0067215C" w:rsidP="00AD2A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β tan⁡(α) x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total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β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π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(α)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e>
                    </m:func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rad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e>
        </m:d>
      </m:oMath>
      <w:r w:rsidR="00AD2A92" w:rsidRPr="005260AF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="00AD2A92" w:rsidRPr="005260AF">
        <w:rPr>
          <w:rFonts w:ascii="Times New Roman" w:eastAsiaTheme="minorEastAsia" w:hAnsi="Times New Roman" w:cs="Times New Roman"/>
          <w:i/>
          <w:sz w:val="24"/>
          <w:szCs w:val="24"/>
        </w:rPr>
        <w:tab/>
        <w:t xml:space="preserve">see plot below for </w:t>
      </w:r>
      <w:r w:rsidR="00AD2A92" w:rsidRPr="005260AF">
        <w:rPr>
          <w:rFonts w:ascii="Times New Roman" w:eastAsiaTheme="minorEastAsia" w:hAnsi="Times New Roman" w:cs="Times New Roman"/>
          <w:b/>
          <w:i/>
          <w:sz w:val="24"/>
          <w:szCs w:val="24"/>
        </w:rPr>
        <w:t>exact r</w:t>
      </w:r>
      <w:r w:rsidR="00AD2A92" w:rsidRPr="005260AF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3</w:t>
      </w:r>
      <w:r w:rsidR="00AD2A92" w:rsidRPr="005260AF">
        <w:rPr>
          <w:rFonts w:ascii="Times New Roman" w:eastAsiaTheme="minorEastAsia" w:hAnsi="Times New Roman" w:cs="Times New Roman"/>
          <w:i/>
          <w:sz w:val="24"/>
          <w:szCs w:val="24"/>
        </w:rPr>
        <w:t xml:space="preserve"> vs. </w:t>
      </w:r>
      <w:r w:rsidR="00AD2A92" w:rsidRPr="005260AF">
        <w:rPr>
          <w:rFonts w:ascii="Times New Roman" w:eastAsiaTheme="minorEastAsia" w:hAnsi="Times New Roman" w:cs="Times New Roman"/>
          <w:b/>
          <w:i/>
          <w:sz w:val="24"/>
          <w:szCs w:val="24"/>
        </w:rPr>
        <w:t>approx. r</w:t>
      </w:r>
      <w:r w:rsidR="00AD2A92" w:rsidRPr="005260AF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3</w:t>
      </w:r>
    </w:p>
    <w:p w:rsidR="003E210A" w:rsidRDefault="006721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4295670</wp:posOffset>
                </wp:positionH>
                <wp:positionV relativeFrom="paragraph">
                  <wp:posOffset>137929</wp:posOffset>
                </wp:positionV>
                <wp:extent cx="1889090" cy="1718268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090" cy="1718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15C" w:rsidRPr="0067215C" w:rsidRDefault="006721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 = 2mL</w:t>
                            </w:r>
                          </w:p>
                          <w:p w:rsidR="0067215C" w:rsidRPr="0067215C" w:rsidRDefault="006721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α = 2°</w:t>
                            </w:r>
                          </w:p>
                          <w:p w:rsidR="0067215C" w:rsidRPr="0067215C" w:rsidRDefault="006721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β = π/2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θ = 180°</w:t>
                            </w:r>
                          </w:p>
                          <w:p w:rsidR="0067215C" w:rsidRPr="0067215C" w:rsidRDefault="006721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</w:t>
                            </w:r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0</w:t>
                            </w:r>
                            <w:proofErr w:type="gramEnd"/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71mm (distance to capillary height @ α = 2°)</w:t>
                            </w:r>
                          </w:p>
                          <w:p w:rsidR="0067215C" w:rsidRPr="0067215C" w:rsidRDefault="006721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</w:t>
                            </w:r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free</w:t>
                            </w:r>
                            <w:proofErr w:type="spellEnd"/>
                            <w:proofErr w:type="gramEnd"/>
                            <w:r w:rsidR="006A44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drop</w:t>
                            </w:r>
                            <w:r w:rsidRPr="006721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223mm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8" type="#_x0000_t202" style="position:absolute;margin-left:338.25pt;margin-top:10.85pt;width:148.75pt;height:135.3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" fillcolor="white [3201]" stroked="f" strokeweight=".5pt">
                <v:textbox>
                  <w:txbxContent>
                    <w:p w:rsidR="0067215C" w:rsidRPr="0067215C" w:rsidRDefault="006721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 = 2mL</w:t>
                      </w:r>
                    </w:p>
                    <w:p w:rsidR="0067215C" w:rsidRPr="0067215C" w:rsidRDefault="006721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α = 2°</w:t>
                      </w:r>
                    </w:p>
                    <w:p w:rsidR="0067215C" w:rsidRPr="0067215C" w:rsidRDefault="006721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β = π/2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θ = 180°</w:t>
                      </w:r>
                    </w:p>
                    <w:p w:rsidR="0067215C" w:rsidRPr="0067215C" w:rsidRDefault="006721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</w:t>
                      </w:r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>0</w:t>
                      </w:r>
                      <w:proofErr w:type="gramEnd"/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71mm (distance to capillary height @ α = 2°)</w:t>
                      </w:r>
                    </w:p>
                    <w:p w:rsidR="0067215C" w:rsidRPr="0067215C" w:rsidRDefault="006721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</w:t>
                      </w:r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>free</w:t>
                      </w:r>
                      <w:proofErr w:type="spellEnd"/>
                      <w:proofErr w:type="gramEnd"/>
                      <w:r w:rsidR="006A44BC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>drop</w:t>
                      </w:r>
                      <w:r w:rsidRPr="006721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223mm</w:t>
                      </w:r>
                    </w:p>
                  </w:txbxContent>
                </v:textbox>
              </v:shape>
            </w:pict>
          </mc:Fallback>
        </mc:AlternateContent>
      </w:r>
      <w:r w:rsidR="00AD2A92">
        <w:rPr>
          <w:noProof/>
        </w:rPr>
        <w:drawing>
          <wp:inline distT="0" distB="0" distL="0" distR="0">
            <wp:extent cx="4512310" cy="3990844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xactvsApprox_r3(x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9" b="5052"/>
                    <a:stretch/>
                  </pic:blipFill>
                  <pic:spPr bwMode="auto">
                    <a:xfrm>
                      <a:off x="0" y="0"/>
                      <a:ext cx="4525295" cy="400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10A" w:rsidRDefault="003E210A">
      <w:pPr>
        <w:rPr>
          <w:rFonts w:ascii="Times New Roman" w:hAnsi="Times New Roman" w:cs="Times New Roman"/>
          <w:b/>
          <w:sz w:val="28"/>
          <w:szCs w:val="28"/>
        </w:rPr>
      </w:pPr>
    </w:p>
    <w:p w:rsidR="003E210A" w:rsidRDefault="003E210A">
      <w:pPr>
        <w:rPr>
          <w:rFonts w:ascii="Times New Roman" w:hAnsi="Times New Roman" w:cs="Times New Roman"/>
          <w:b/>
          <w:sz w:val="28"/>
          <w:szCs w:val="28"/>
        </w:rPr>
      </w:pPr>
    </w:p>
    <w:p w:rsidR="003E210A" w:rsidRDefault="003E210A">
      <w:pPr>
        <w:rPr>
          <w:rFonts w:ascii="Times New Roman" w:hAnsi="Times New Roman" w:cs="Times New Roman"/>
          <w:b/>
          <w:sz w:val="28"/>
          <w:szCs w:val="28"/>
        </w:rPr>
      </w:pPr>
    </w:p>
    <w:p w:rsidR="000001F6" w:rsidRPr="003E210A" w:rsidRDefault="0069022A">
      <w:pPr>
        <w:rPr>
          <w:rFonts w:ascii="Times New Roman" w:hAnsi="Times New Roman" w:cs="Times New Roman"/>
          <w:b/>
          <w:sz w:val="28"/>
          <w:szCs w:val="28"/>
        </w:rPr>
      </w:pPr>
      <w:r w:rsidRPr="005260AF">
        <w:rPr>
          <w:rFonts w:ascii="Times New Roman" w:hAnsi="Times New Roman" w:cs="Times New Roman"/>
          <w:b/>
          <w:sz w:val="24"/>
          <w:szCs w:val="28"/>
        </w:rPr>
        <w:lastRenderedPageBreak/>
        <w:t>Velocity</w:t>
      </w:r>
      <w:r w:rsidR="005260AF" w:rsidRPr="005260AF">
        <w:rPr>
          <w:rFonts w:ascii="Times New Roman" w:hAnsi="Times New Roman" w:cs="Times New Roman"/>
          <w:b/>
          <w:sz w:val="24"/>
          <w:szCs w:val="28"/>
        </w:rPr>
        <w:t>/Re</w:t>
      </w:r>
    </w:p>
    <w:p w:rsidR="0040751B" w:rsidRPr="0040751B" w:rsidRDefault="0067215C">
      <w:pPr>
        <w:rPr>
          <w:rFonts w:ascii="Times New Roman" w:hAnsi="Times New Roman" w:cs="Times New Roman"/>
          <w:b/>
          <w:sz w:val="18"/>
          <w:szCs w:val="28"/>
        </w:rPr>
      </w:pPr>
      <w:hyperlink r:id="rId20" w:history="1">
        <w:r w:rsidR="0040751B" w:rsidRPr="0040751B">
          <w:rPr>
            <w:rStyle w:val="Hyperlink"/>
            <w:rFonts w:ascii="Times New Roman" w:hAnsi="Times New Roman" w:cs="Times New Roman"/>
            <w:b/>
            <w:sz w:val="18"/>
            <w:szCs w:val="28"/>
          </w:rPr>
          <w:t>To: excel sheet</w:t>
        </w:r>
      </w:hyperlink>
    </w:p>
    <w:p w:rsidR="005260AF" w:rsidRDefault="005260AF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7F6986BD">
            <wp:extent cx="2743200" cy="1991831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1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113F29D7">
            <wp:extent cx="2944051" cy="19913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347"/>
                    <a:stretch/>
                  </pic:blipFill>
                  <pic:spPr bwMode="auto">
                    <a:xfrm>
                      <a:off x="0" y="0"/>
                      <a:ext cx="2944749" cy="199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2A" w:rsidRPr="005260AF" w:rsidRDefault="0069022A">
      <w:pPr>
        <w:rPr>
          <w:rFonts w:ascii="Times New Roman" w:hAnsi="Times New Roman" w:cs="Times New Roman"/>
          <w:b/>
          <w:sz w:val="18"/>
          <w:szCs w:val="28"/>
        </w:rPr>
      </w:pPr>
    </w:p>
    <w:p w:rsidR="006316BA" w:rsidRPr="005260AF" w:rsidRDefault="0069022A">
      <w:pPr>
        <w:rPr>
          <w:rFonts w:ascii="Times New Roman" w:hAnsi="Times New Roman" w:cs="Times New Roman"/>
          <w:b/>
          <w:sz w:val="24"/>
          <w:szCs w:val="28"/>
        </w:rPr>
      </w:pPr>
      <w:r w:rsidRPr="005260AF">
        <w:rPr>
          <w:rFonts w:ascii="Times New Roman" w:hAnsi="Times New Roman" w:cs="Times New Roman"/>
          <w:b/>
          <w:sz w:val="24"/>
          <w:szCs w:val="28"/>
        </w:rPr>
        <w:t xml:space="preserve">Skipping every 4 frames </w:t>
      </w:r>
    </w:p>
    <w:p w:rsidR="0069022A" w:rsidRDefault="0067215C" w:rsidP="005260AF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4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ins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i+4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i+4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8"/>
                  </w:rPr>
                  <m:t>inst</m:t>
                </m:r>
              </m:sub>
            </m:sSub>
          </m:e>
          <m:sub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sz w:val="24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8"/>
                  </w:rPr>
                  <m:t>i+4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4</m:t>
            </m:r>
          </m:den>
        </m:f>
      </m:oMath>
    </w:p>
    <w:p w:rsidR="00EE7070" w:rsidRDefault="00EE7070" w:rsidP="00EE7070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EE7070" w:rsidRPr="003E210A" w:rsidRDefault="00EE7070" w:rsidP="00EE7070">
      <w:pPr>
        <w:rPr>
          <w:rFonts w:ascii="Times New Roman" w:eastAsiaTheme="minorEastAsia" w:hAnsi="Times New Roman" w:cs="Times New Roman"/>
          <w:b/>
          <w:sz w:val="24"/>
          <w:szCs w:val="28"/>
        </w:rPr>
      </w:pPr>
      <w:r w:rsidRPr="003E210A">
        <w:rPr>
          <w:rFonts w:ascii="Times New Roman" w:eastAsiaTheme="minorEastAsia" w:hAnsi="Times New Roman" w:cs="Times New Roman"/>
          <w:b/>
          <w:sz w:val="24"/>
          <w:szCs w:val="28"/>
        </w:rPr>
        <w:t>Free-Drop data eliminated, log-log slope values for x</w:t>
      </w:r>
      <w:r w:rsidRPr="003E210A">
        <w:rPr>
          <w:rFonts w:ascii="Times New Roman" w:eastAsiaTheme="minorEastAsia" w:hAnsi="Times New Roman" w:cs="Times New Roman"/>
          <w:b/>
          <w:sz w:val="24"/>
          <w:szCs w:val="28"/>
          <w:vertAlign w:val="subscript"/>
        </w:rPr>
        <w:t>0</w:t>
      </w:r>
      <w:r w:rsidRPr="003E210A">
        <w:rPr>
          <w:rFonts w:ascii="Times New Roman" w:eastAsiaTheme="minorEastAsia" w:hAnsi="Times New Roman" w:cs="Times New Roman"/>
          <w:b/>
          <w:sz w:val="24"/>
          <w:szCs w:val="28"/>
        </w:rPr>
        <w:t xml:space="preserve"> = 0. </w:t>
      </w:r>
    </w:p>
    <w:p w:rsidR="0069022A" w:rsidRDefault="00EE7070">
      <w:pPr>
        <w:rPr>
          <w:rFonts w:ascii="Times New Roman" w:hAnsi="Times New Roman" w:cs="Times New Roman"/>
          <w:b/>
          <w:sz w:val="28"/>
          <w:szCs w:val="28"/>
        </w:rPr>
      </w:pPr>
      <w:r w:rsidRPr="00EE7070">
        <w:rPr>
          <w:noProof/>
        </w:rPr>
        <w:drawing>
          <wp:inline distT="0" distB="0" distL="0" distR="0">
            <wp:extent cx="2528888" cy="212100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024" cy="215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070" w:rsidRPr="0069022A" w:rsidRDefault="00EE7070" w:rsidP="00EE70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04ED9" wp14:editId="5A1E7B4F">
            <wp:extent cx="5391150" cy="3912616"/>
            <wp:effectExtent l="0" t="0" r="0" b="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FBB91" wp14:editId="196CBA07">
            <wp:extent cx="5410200" cy="3926441"/>
            <wp:effectExtent l="0" t="0" r="0" b="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sectPr w:rsidR="00EE7070" w:rsidRPr="00690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15C" w:rsidRDefault="0067215C" w:rsidP="00686BE1">
      <w:pPr>
        <w:spacing w:after="0" w:line="240" w:lineRule="auto"/>
      </w:pPr>
      <w:r>
        <w:separator/>
      </w:r>
    </w:p>
  </w:endnote>
  <w:endnote w:type="continuationSeparator" w:id="0">
    <w:p w:rsidR="0067215C" w:rsidRDefault="0067215C" w:rsidP="00686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15C" w:rsidRDefault="0067215C" w:rsidP="00686BE1">
      <w:pPr>
        <w:spacing w:after="0" w:line="240" w:lineRule="auto"/>
      </w:pPr>
      <w:r>
        <w:separator/>
      </w:r>
    </w:p>
  </w:footnote>
  <w:footnote w:type="continuationSeparator" w:id="0">
    <w:p w:rsidR="0067215C" w:rsidRDefault="0067215C" w:rsidP="00686BE1">
      <w:pPr>
        <w:spacing w:after="0" w:line="240" w:lineRule="auto"/>
      </w:pPr>
      <w:r>
        <w:continuationSeparator/>
      </w:r>
    </w:p>
  </w:footnote>
  <w:footnote w:id="1">
    <w:p w:rsidR="0067215C" w:rsidRDefault="0067215C" w:rsidP="00686BE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86BE1">
        <w:t>http://mathworld.wolfram.com/CylindricalSegment.html</w:t>
      </w:r>
    </w:p>
  </w:footnote>
  <w:footnote w:id="2">
    <w:p w:rsidR="0067215C" w:rsidRDefault="0067215C" w:rsidP="002972E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92E39">
        <w:t>http://mathworld.wolfram.com/ConicalFrustum.html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65" o:spid="_x0000_i1049" type="#_x0000_t75" style="width:371.85pt;height:268.2pt;visibility:visible;mso-wrap-style:square" o:bullet="t">
        <v:imagedata r:id="rId1" o:title=""/>
      </v:shape>
    </w:pict>
  </w:numPicBullet>
  <w:abstractNum w:abstractNumId="0">
    <w:nsid w:val="1D822D52"/>
    <w:multiLevelType w:val="hybridMultilevel"/>
    <w:tmpl w:val="8F7AD5C4"/>
    <w:lvl w:ilvl="0" w:tplc="6FA8E2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D000BA"/>
    <w:multiLevelType w:val="hybridMultilevel"/>
    <w:tmpl w:val="1A6AB2BC"/>
    <w:lvl w:ilvl="0" w:tplc="6FA8E2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7C3F9D"/>
    <w:multiLevelType w:val="hybridMultilevel"/>
    <w:tmpl w:val="56F8EF78"/>
    <w:lvl w:ilvl="0" w:tplc="817250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3B077C"/>
    <w:multiLevelType w:val="hybridMultilevel"/>
    <w:tmpl w:val="1F624486"/>
    <w:lvl w:ilvl="0" w:tplc="24DA10A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DF1F3B"/>
    <w:multiLevelType w:val="hybridMultilevel"/>
    <w:tmpl w:val="6B90D134"/>
    <w:lvl w:ilvl="0" w:tplc="6FA8E2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2D1370"/>
    <w:multiLevelType w:val="hybridMultilevel"/>
    <w:tmpl w:val="79D2F4C2"/>
    <w:lvl w:ilvl="0" w:tplc="6C44C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D44"/>
    <w:rsid w:val="000001F6"/>
    <w:rsid w:val="000117E8"/>
    <w:rsid w:val="00066DD3"/>
    <w:rsid w:val="000D0B81"/>
    <w:rsid w:val="00182AAC"/>
    <w:rsid w:val="002972E4"/>
    <w:rsid w:val="002A7C39"/>
    <w:rsid w:val="00303649"/>
    <w:rsid w:val="00362EAA"/>
    <w:rsid w:val="00392E39"/>
    <w:rsid w:val="003D4EE0"/>
    <w:rsid w:val="003E210A"/>
    <w:rsid w:val="003E6927"/>
    <w:rsid w:val="0040751B"/>
    <w:rsid w:val="00426FD0"/>
    <w:rsid w:val="004D0717"/>
    <w:rsid w:val="004F5B9A"/>
    <w:rsid w:val="005260AF"/>
    <w:rsid w:val="00553F39"/>
    <w:rsid w:val="006316BA"/>
    <w:rsid w:val="0067215C"/>
    <w:rsid w:val="00686BE1"/>
    <w:rsid w:val="0069022A"/>
    <w:rsid w:val="006A44BC"/>
    <w:rsid w:val="006B11AE"/>
    <w:rsid w:val="007178E0"/>
    <w:rsid w:val="00732B24"/>
    <w:rsid w:val="00794779"/>
    <w:rsid w:val="007D12CB"/>
    <w:rsid w:val="00813951"/>
    <w:rsid w:val="008256A8"/>
    <w:rsid w:val="008315BB"/>
    <w:rsid w:val="00953953"/>
    <w:rsid w:val="009C5750"/>
    <w:rsid w:val="00AD2A92"/>
    <w:rsid w:val="00AF5899"/>
    <w:rsid w:val="00B5742D"/>
    <w:rsid w:val="00C23A62"/>
    <w:rsid w:val="00C81D44"/>
    <w:rsid w:val="00C870A3"/>
    <w:rsid w:val="00D62EE2"/>
    <w:rsid w:val="00D8659F"/>
    <w:rsid w:val="00E21876"/>
    <w:rsid w:val="00E3408D"/>
    <w:rsid w:val="00E92B1F"/>
    <w:rsid w:val="00EE48D2"/>
    <w:rsid w:val="00EE7070"/>
    <w:rsid w:val="00F1105C"/>
    <w:rsid w:val="00FE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51E45038-72A4-4034-B797-F430FE1A8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1D4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81D4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9477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17E8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6BE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6BE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6BE1"/>
    <w:rPr>
      <w:vertAlign w:val="superscript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10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2B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B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3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chart" Target="charts/chart3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7.emf"/><Relationship Id="rId25" Type="http://schemas.openxmlformats.org/officeDocument/2006/relationships/chart" Target="charts/chart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file:///Y:\Projects\DropletJumpWedge\Excel\DataSets_8_8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file:///Y:\Projects\DropletJumpWedge\Excel\DynamicCA.xls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capstash.mme.pdx.edu\ddt\Projects\DropletJumpWedge\Excel\DynamicC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capstash.mme.pdx.edu\ddt\Projects\DropletJumpWedge\Excel\DynamicC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capstash.mme.pdx.edu\ddt\Projects\DropletJumpWedge\Excel\DataSets_8_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\\capstash.mme.pdx.edu\ddt\Projects\DropletJumpWedge\Excel\DataSets_8_8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\\capstash.mme.pdx.edu\ddt\Projects\DropletJumpWedge\Excel\DataSets_8_8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Sheet1!$L$4</c:f>
              <c:strCache>
                <c:ptCount val="1"/>
                <c:pt idx="0">
                  <c:v>Ave. Advancing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Sheet1!$A$5:$A$14</c:f>
              <c:numCache>
                <c:formatCode>General</c:formatCode>
                <c:ptCount val="10"/>
                <c:pt idx="0">
                  <c:v>20</c:v>
                </c:pt>
                <c:pt idx="1">
                  <c:v>22</c:v>
                </c:pt>
                <c:pt idx="2">
                  <c:v>24</c:v>
                </c:pt>
                <c:pt idx="3">
                  <c:v>26</c:v>
                </c:pt>
                <c:pt idx="4">
                  <c:v>28</c:v>
                </c:pt>
                <c:pt idx="5">
                  <c:v>30</c:v>
                </c:pt>
                <c:pt idx="6">
                  <c:v>32</c:v>
                </c:pt>
                <c:pt idx="7">
                  <c:v>34</c:v>
                </c:pt>
                <c:pt idx="8">
                  <c:v>36</c:v>
                </c:pt>
                <c:pt idx="9">
                  <c:v>38</c:v>
                </c:pt>
              </c:numCache>
            </c:numRef>
          </c:xVal>
          <c:yVal>
            <c:numRef>
              <c:f>Sheet1!$L$5:$L$14</c:f>
              <c:numCache>
                <c:formatCode>0.000</c:formatCode>
                <c:ptCount val="10"/>
                <c:pt idx="0">
                  <c:v>147.0675</c:v>
                </c:pt>
                <c:pt idx="1">
                  <c:v>150.95949999999999</c:v>
                </c:pt>
                <c:pt idx="2">
                  <c:v>149.49450000000002</c:v>
                </c:pt>
                <c:pt idx="3">
                  <c:v>153.74150000000003</c:v>
                </c:pt>
                <c:pt idx="4">
                  <c:v>155.72200000000001</c:v>
                </c:pt>
                <c:pt idx="5">
                  <c:v>157.5215</c:v>
                </c:pt>
                <c:pt idx="6">
                  <c:v>145.59250000000003</c:v>
                </c:pt>
                <c:pt idx="7">
                  <c:v>152.041</c:v>
                </c:pt>
                <c:pt idx="8">
                  <c:v>157.92450000000002</c:v>
                </c:pt>
                <c:pt idx="9">
                  <c:v>151.17000000000002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Sheet1!$M$4</c:f>
              <c:strCache>
                <c:ptCount val="1"/>
                <c:pt idx="0">
                  <c:v>Ave. Receding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Sheet1!$A$5:$A$14</c:f>
              <c:numCache>
                <c:formatCode>General</c:formatCode>
                <c:ptCount val="10"/>
                <c:pt idx="0">
                  <c:v>20</c:v>
                </c:pt>
                <c:pt idx="1">
                  <c:v>22</c:v>
                </c:pt>
                <c:pt idx="2">
                  <c:v>24</c:v>
                </c:pt>
                <c:pt idx="3">
                  <c:v>26</c:v>
                </c:pt>
                <c:pt idx="4">
                  <c:v>28</c:v>
                </c:pt>
                <c:pt idx="5">
                  <c:v>30</c:v>
                </c:pt>
                <c:pt idx="6">
                  <c:v>32</c:v>
                </c:pt>
                <c:pt idx="7">
                  <c:v>34</c:v>
                </c:pt>
                <c:pt idx="8">
                  <c:v>36</c:v>
                </c:pt>
                <c:pt idx="9">
                  <c:v>38</c:v>
                </c:pt>
              </c:numCache>
            </c:numRef>
          </c:xVal>
          <c:yVal>
            <c:numRef>
              <c:f>Sheet1!$M$5:$M$14</c:f>
              <c:numCache>
                <c:formatCode>0.000</c:formatCode>
                <c:ptCount val="10"/>
                <c:pt idx="0">
                  <c:v>141.44599999999997</c:v>
                </c:pt>
                <c:pt idx="1">
                  <c:v>139.03149999999999</c:v>
                </c:pt>
                <c:pt idx="2">
                  <c:v>138.238</c:v>
                </c:pt>
                <c:pt idx="3">
                  <c:v>140.0265</c:v>
                </c:pt>
                <c:pt idx="4">
                  <c:v>130.04599999999999</c:v>
                </c:pt>
                <c:pt idx="5">
                  <c:v>137.5575</c:v>
                </c:pt>
                <c:pt idx="6">
                  <c:v>142.79050000000001</c:v>
                </c:pt>
                <c:pt idx="7">
                  <c:v>139.30149999999998</c:v>
                </c:pt>
                <c:pt idx="8">
                  <c:v>144.02949999999998</c:v>
                </c:pt>
                <c:pt idx="9">
                  <c:v>143.36099999999999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9862136"/>
        <c:axId val="489862528"/>
      </c:scatterChart>
      <c:valAx>
        <c:axId val="489862136"/>
        <c:scaling>
          <c:orientation val="minMax"/>
          <c:min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800" b="0" i="0" baseline="0">
                    <a:effectLst/>
                  </a:rPr>
                  <a:t>frame #</a:t>
                </a:r>
                <a:endParaRPr lang="en-US">
                  <a:effectLst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9862528"/>
        <c:crosses val="autoZero"/>
        <c:crossBetween val="midCat"/>
        <c:majorUnit val="5"/>
        <c:minorUnit val="1"/>
      </c:valAx>
      <c:valAx>
        <c:axId val="489862528"/>
        <c:scaling>
          <c:orientation val="minMax"/>
          <c:min val="13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l-GR" sz="1800" b="0" i="1" baseline="0">
                    <a:effectLst/>
                  </a:rPr>
                  <a:t>θ</a:t>
                </a:r>
                <a:r>
                  <a:rPr lang="en-US" sz="1800" b="0" i="1" baseline="0">
                    <a:effectLst/>
                  </a:rPr>
                  <a:t>d</a:t>
                </a:r>
                <a:endParaRPr lang="en-US">
                  <a:effectLst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98621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1.7322645978705177E-2"/>
          <c:y val="0.87376159663210418"/>
          <c:w val="0.93420560359750171"/>
          <c:h val="0.1064364231698760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Sheet1!$AB$4</c:f>
              <c:strCache>
                <c:ptCount val="1"/>
                <c:pt idx="0">
                  <c:v>Ave. Advancing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Sheet1!$Q$5:$Q$14</c:f>
              <c:numCache>
                <c:formatCode>General</c:formatCode>
                <c:ptCount val="10"/>
                <c:pt idx="0">
                  <c:v>20</c:v>
                </c:pt>
                <c:pt idx="1">
                  <c:v>24</c:v>
                </c:pt>
                <c:pt idx="2">
                  <c:v>28</c:v>
                </c:pt>
                <c:pt idx="3">
                  <c:v>32</c:v>
                </c:pt>
                <c:pt idx="4">
                  <c:v>36</c:v>
                </c:pt>
                <c:pt idx="5">
                  <c:v>40</c:v>
                </c:pt>
                <c:pt idx="6">
                  <c:v>44</c:v>
                </c:pt>
                <c:pt idx="7">
                  <c:v>48</c:v>
                </c:pt>
                <c:pt idx="8">
                  <c:v>52</c:v>
                </c:pt>
                <c:pt idx="9">
                  <c:v>56</c:v>
                </c:pt>
              </c:numCache>
            </c:numRef>
          </c:xVal>
          <c:yVal>
            <c:numRef>
              <c:f>Sheet1!$AB$5:$AB$14</c:f>
              <c:numCache>
                <c:formatCode>0.000</c:formatCode>
                <c:ptCount val="10"/>
                <c:pt idx="0">
                  <c:v>157.661</c:v>
                </c:pt>
                <c:pt idx="1">
                  <c:v>153.44799999999998</c:v>
                </c:pt>
                <c:pt idx="2">
                  <c:v>145.065</c:v>
                </c:pt>
                <c:pt idx="3">
                  <c:v>156.01349999999999</c:v>
                </c:pt>
                <c:pt idx="4">
                  <c:v>157.90950000000001</c:v>
                </c:pt>
                <c:pt idx="5">
                  <c:v>157.4495</c:v>
                </c:pt>
                <c:pt idx="6">
                  <c:v>155.02500000000001</c:v>
                </c:pt>
                <c:pt idx="7">
                  <c:v>156.27199999999999</c:v>
                </c:pt>
                <c:pt idx="8">
                  <c:v>157.58850000000001</c:v>
                </c:pt>
                <c:pt idx="9">
                  <c:v>155.37700000000001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Sheet1!$AC$4</c:f>
              <c:strCache>
                <c:ptCount val="1"/>
                <c:pt idx="0">
                  <c:v>Ave. Receding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Sheet1!$Q$5:$Q$14</c:f>
              <c:numCache>
                <c:formatCode>General</c:formatCode>
                <c:ptCount val="10"/>
                <c:pt idx="0">
                  <c:v>20</c:v>
                </c:pt>
                <c:pt idx="1">
                  <c:v>24</c:v>
                </c:pt>
                <c:pt idx="2">
                  <c:v>28</c:v>
                </c:pt>
                <c:pt idx="3">
                  <c:v>32</c:v>
                </c:pt>
                <c:pt idx="4">
                  <c:v>36</c:v>
                </c:pt>
                <c:pt idx="5">
                  <c:v>40</c:v>
                </c:pt>
                <c:pt idx="6">
                  <c:v>44</c:v>
                </c:pt>
                <c:pt idx="7">
                  <c:v>48</c:v>
                </c:pt>
                <c:pt idx="8">
                  <c:v>52</c:v>
                </c:pt>
                <c:pt idx="9">
                  <c:v>56</c:v>
                </c:pt>
              </c:numCache>
            </c:numRef>
          </c:xVal>
          <c:yVal>
            <c:numRef>
              <c:f>Sheet1!$AC$5:$AC$14</c:f>
              <c:numCache>
                <c:formatCode>0.000</c:formatCode>
                <c:ptCount val="10"/>
                <c:pt idx="0">
                  <c:v>146.12950000000001</c:v>
                </c:pt>
                <c:pt idx="1">
                  <c:v>140.11599999999999</c:v>
                </c:pt>
                <c:pt idx="2">
                  <c:v>142.74350000000001</c:v>
                </c:pt>
                <c:pt idx="3">
                  <c:v>143.02199999999999</c:v>
                </c:pt>
                <c:pt idx="4">
                  <c:v>146.8955</c:v>
                </c:pt>
                <c:pt idx="5">
                  <c:v>144.58350000000002</c:v>
                </c:pt>
                <c:pt idx="6">
                  <c:v>150.19800000000001</c:v>
                </c:pt>
                <c:pt idx="7">
                  <c:v>150.97149999999999</c:v>
                </c:pt>
                <c:pt idx="8">
                  <c:v>154.62299999999999</c:v>
                </c:pt>
                <c:pt idx="9">
                  <c:v>153.62799999999999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2738464"/>
        <c:axId val="492738856"/>
      </c:scatterChart>
      <c:valAx>
        <c:axId val="492738464"/>
        <c:scaling>
          <c:orientation val="minMax"/>
          <c:min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8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frame #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cross"/>
        <c:minorTickMark val="cross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2738856"/>
        <c:crosses val="autoZero"/>
        <c:crossBetween val="midCat"/>
        <c:majorUnit val="5"/>
        <c:minorUnit val="1"/>
      </c:valAx>
      <c:valAx>
        <c:axId val="492738856"/>
        <c:scaling>
          <c:orientation val="minMax"/>
          <c:min val="13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l-GR" sz="18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θ</a:t>
                </a:r>
                <a:r>
                  <a:rPr lang="en-US" sz="11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d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cross"/>
        <c:minorTickMark val="cross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27384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3.4875091706466244E-2"/>
          <c:y val="0.87129799387458806"/>
          <c:w val="0.93269192492713959"/>
          <c:h val="0.108513580822585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Threshold_Test!$I$2</c:f>
              <c:strCache>
                <c:ptCount val="1"/>
                <c:pt idx="0">
                  <c:v>Ave Centroid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triang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Threshold_Test!$B$3:$B$24</c:f>
              <c:numCache>
                <c:formatCode>0.000</c:formatCode>
                <c:ptCount val="22"/>
                <c:pt idx="0">
                  <c:v>0.26666666666666666</c:v>
                </c:pt>
                <c:pt idx="1">
                  <c:v>0.3</c:v>
                </c:pt>
                <c:pt idx="2">
                  <c:v>0.35</c:v>
                </c:pt>
                <c:pt idx="3">
                  <c:v>0.4</c:v>
                </c:pt>
                <c:pt idx="4">
                  <c:v>0.45</c:v>
                </c:pt>
                <c:pt idx="5">
                  <c:v>0.5</c:v>
                </c:pt>
                <c:pt idx="6">
                  <c:v>0.55000000000000004</c:v>
                </c:pt>
                <c:pt idx="7">
                  <c:v>0.6</c:v>
                </c:pt>
                <c:pt idx="8">
                  <c:v>0.65</c:v>
                </c:pt>
                <c:pt idx="9">
                  <c:v>0.7</c:v>
                </c:pt>
                <c:pt idx="10">
                  <c:v>0.75</c:v>
                </c:pt>
                <c:pt idx="11">
                  <c:v>0.8</c:v>
                </c:pt>
                <c:pt idx="12">
                  <c:v>0.85</c:v>
                </c:pt>
                <c:pt idx="13">
                  <c:v>0.9</c:v>
                </c:pt>
                <c:pt idx="14">
                  <c:v>0.95</c:v>
                </c:pt>
                <c:pt idx="15">
                  <c:v>1</c:v>
                </c:pt>
                <c:pt idx="16">
                  <c:v>1.05</c:v>
                </c:pt>
                <c:pt idx="17">
                  <c:v>1.1000000000000001</c:v>
                </c:pt>
                <c:pt idx="18">
                  <c:v>1.1499999999999999</c:v>
                </c:pt>
                <c:pt idx="19">
                  <c:v>1.2</c:v>
                </c:pt>
                <c:pt idx="20">
                  <c:v>1.25</c:v>
                </c:pt>
                <c:pt idx="21">
                  <c:v>1.3</c:v>
                </c:pt>
              </c:numCache>
            </c:numRef>
          </c:xVal>
          <c:yVal>
            <c:numRef>
              <c:f>Threshold_Test!$I$3:$I$24</c:f>
              <c:numCache>
                <c:formatCode>General</c:formatCode>
                <c:ptCount val="22"/>
                <c:pt idx="0">
                  <c:v>77.887809152515104</c:v>
                </c:pt>
                <c:pt idx="1">
                  <c:v>78.426464632015993</c:v>
                </c:pt>
                <c:pt idx="2">
                  <c:v>80.345207457932773</c:v>
                </c:pt>
                <c:pt idx="3">
                  <c:v>82.17031005037704</c:v>
                </c:pt>
                <c:pt idx="4">
                  <c:v>84.612084135538112</c:v>
                </c:pt>
                <c:pt idx="5">
                  <c:v>87.260756629148418</c:v>
                </c:pt>
                <c:pt idx="6">
                  <c:v>89.650189316844333</c:v>
                </c:pt>
                <c:pt idx="7">
                  <c:v>92.271620376887867</c:v>
                </c:pt>
                <c:pt idx="8">
                  <c:v>95.436836677607914</c:v>
                </c:pt>
                <c:pt idx="9">
                  <c:v>98.457396119014732</c:v>
                </c:pt>
                <c:pt idx="10">
                  <c:v>102.4747491515794</c:v>
                </c:pt>
                <c:pt idx="11">
                  <c:v>104.81124940977789</c:v>
                </c:pt>
                <c:pt idx="12">
                  <c:v>108.6266223942402</c:v>
                </c:pt>
                <c:pt idx="13">
                  <c:v>111.90525483396704</c:v>
                </c:pt>
                <c:pt idx="14">
                  <c:v>115.46561666203152</c:v>
                </c:pt>
                <c:pt idx="15">
                  <c:v>119.32237499346144</c:v>
                </c:pt>
                <c:pt idx="16">
                  <c:v>122.78855313577891</c:v>
                </c:pt>
                <c:pt idx="17">
                  <c:v>126.67217224503875</c:v>
                </c:pt>
                <c:pt idx="18">
                  <c:v>130.46185471778594</c:v>
                </c:pt>
                <c:pt idx="19">
                  <c:v>134.18039645301184</c:v>
                </c:pt>
                <c:pt idx="20">
                  <c:v>137.9721247929871</c:v>
                </c:pt>
                <c:pt idx="21">
                  <c:v>142.77485069042987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Threshold_Test!$J$2</c:f>
              <c:strCache>
                <c:ptCount val="1"/>
                <c:pt idx="0">
                  <c:v>Ave Threshold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Threshold_Test!$B$3:$B$24</c:f>
              <c:numCache>
                <c:formatCode>0.000</c:formatCode>
                <c:ptCount val="22"/>
                <c:pt idx="0">
                  <c:v>0.26666666666666666</c:v>
                </c:pt>
                <c:pt idx="1">
                  <c:v>0.3</c:v>
                </c:pt>
                <c:pt idx="2">
                  <c:v>0.35</c:v>
                </c:pt>
                <c:pt idx="3">
                  <c:v>0.4</c:v>
                </c:pt>
                <c:pt idx="4">
                  <c:v>0.45</c:v>
                </c:pt>
                <c:pt idx="5">
                  <c:v>0.5</c:v>
                </c:pt>
                <c:pt idx="6">
                  <c:v>0.55000000000000004</c:v>
                </c:pt>
                <c:pt idx="7">
                  <c:v>0.6</c:v>
                </c:pt>
                <c:pt idx="8">
                  <c:v>0.65</c:v>
                </c:pt>
                <c:pt idx="9">
                  <c:v>0.7</c:v>
                </c:pt>
                <c:pt idx="10">
                  <c:v>0.75</c:v>
                </c:pt>
                <c:pt idx="11">
                  <c:v>0.8</c:v>
                </c:pt>
                <c:pt idx="12">
                  <c:v>0.85</c:v>
                </c:pt>
                <c:pt idx="13">
                  <c:v>0.9</c:v>
                </c:pt>
                <c:pt idx="14">
                  <c:v>0.95</c:v>
                </c:pt>
                <c:pt idx="15">
                  <c:v>1</c:v>
                </c:pt>
                <c:pt idx="16">
                  <c:v>1.05</c:v>
                </c:pt>
                <c:pt idx="17">
                  <c:v>1.1000000000000001</c:v>
                </c:pt>
                <c:pt idx="18">
                  <c:v>1.1499999999999999</c:v>
                </c:pt>
                <c:pt idx="19">
                  <c:v>1.2</c:v>
                </c:pt>
                <c:pt idx="20">
                  <c:v>1.25</c:v>
                </c:pt>
                <c:pt idx="21">
                  <c:v>1.3</c:v>
                </c:pt>
              </c:numCache>
            </c:numRef>
          </c:xVal>
          <c:yVal>
            <c:numRef>
              <c:f>Threshold_Test!$J$3:$J$24</c:f>
              <c:numCache>
                <c:formatCode>General</c:formatCode>
                <c:ptCount val="22"/>
                <c:pt idx="0">
                  <c:v>77.762249202400014</c:v>
                </c:pt>
                <c:pt idx="1">
                  <c:v>78.795536990351664</c:v>
                </c:pt>
                <c:pt idx="2">
                  <c:v>80.668599167054381</c:v>
                </c:pt>
                <c:pt idx="3">
                  <c:v>82.563046793076865</c:v>
                </c:pt>
                <c:pt idx="4">
                  <c:v>84.993512104170406</c:v>
                </c:pt>
                <c:pt idx="5">
                  <c:v>87.523275144096104</c:v>
                </c:pt>
                <c:pt idx="6">
                  <c:v>89.874893060224906</c:v>
                </c:pt>
                <c:pt idx="7">
                  <c:v>92.507269083846523</c:v>
                </c:pt>
                <c:pt idx="8">
                  <c:v>95.895254894424099</c:v>
                </c:pt>
                <c:pt idx="9">
                  <c:v>98.957523930738745</c:v>
                </c:pt>
                <c:pt idx="10">
                  <c:v>101.72052782645858</c:v>
                </c:pt>
                <c:pt idx="11">
                  <c:v>105.06388923875144</c:v>
                </c:pt>
                <c:pt idx="12">
                  <c:v>108.93330251654831</c:v>
                </c:pt>
                <c:pt idx="13">
                  <c:v>112.129528583945</c:v>
                </c:pt>
                <c:pt idx="14">
                  <c:v>115.66797036134301</c:v>
                </c:pt>
                <c:pt idx="15">
                  <c:v>119.44989552517087</c:v>
                </c:pt>
                <c:pt idx="16">
                  <c:v>122.97518852130924</c:v>
                </c:pt>
                <c:pt idx="17">
                  <c:v>126.82116274652287</c:v>
                </c:pt>
                <c:pt idx="18">
                  <c:v>130.84688733303793</c:v>
                </c:pt>
                <c:pt idx="19">
                  <c:v>134.57295157641173</c:v>
                </c:pt>
                <c:pt idx="20">
                  <c:v>138.31296945716031</c:v>
                </c:pt>
                <c:pt idx="21">
                  <c:v>142.39358897056573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10648"/>
        <c:axId val="8511032"/>
      </c:scatterChart>
      <c:valAx>
        <c:axId val="8510648"/>
        <c:scaling>
          <c:orientation val="minMax"/>
          <c:min val="0.2"/>
        </c:scaling>
        <c:delete val="0"/>
        <c:axPos val="b"/>
        <c:maj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2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t</a:t>
                </a:r>
                <a:r>
                  <a:rPr lang="en-US" sz="1200" i="1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</a:t>
                </a:r>
                <a:r>
                  <a:rPr lang="en-US" sz="1200" i="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(s)</a:t>
                </a:r>
                <a:endParaRPr lang="en-US" sz="1200" i="1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.000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8511032"/>
        <c:crosses val="autoZero"/>
        <c:crossBetween val="midCat"/>
        <c:minorUnit val="2.0000000000000004E-2"/>
      </c:valAx>
      <c:valAx>
        <c:axId val="8511032"/>
        <c:scaling>
          <c:orientation val="minMax"/>
          <c:min val="7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2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 </a:t>
                </a:r>
                <a:r>
                  <a:rPr lang="en-US" sz="1200" i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(mm)</a:t>
                </a:r>
                <a:endParaRPr lang="en-US" sz="1200" i="1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85106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7034738934159103"/>
          <c:y val="0.86923125759722508"/>
          <c:w val="0.58189026852412673"/>
          <c:h val="3.8593752110317264E-2"/>
        </c:manualLayout>
      </c:layout>
      <c:overlay val="0"/>
      <c:spPr>
        <a:solidFill>
          <a:sysClr val="window" lastClr="FFFFFF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SlopeResults!$E$24:$E$41</c:f>
              <c:numCache>
                <c:formatCode>General</c:formatCode>
                <c:ptCount val="18"/>
                <c:pt idx="0">
                  <c:v>1.2170000000000001</c:v>
                </c:pt>
                <c:pt idx="1">
                  <c:v>1.2050000000000001</c:v>
                </c:pt>
                <c:pt idx="2">
                  <c:v>1.149</c:v>
                </c:pt>
                <c:pt idx="3">
                  <c:v>7.7019999999999964</c:v>
                </c:pt>
                <c:pt idx="4">
                  <c:v>7.5960000000000232</c:v>
                </c:pt>
                <c:pt idx="5">
                  <c:v>7.6880000000000264</c:v>
                </c:pt>
                <c:pt idx="6">
                  <c:v>4.1649999999999769</c:v>
                </c:pt>
                <c:pt idx="7">
                  <c:v>3.9200000000000137</c:v>
                </c:pt>
                <c:pt idx="8">
                  <c:v>3.8750000000000031</c:v>
                </c:pt>
                <c:pt idx="9">
                  <c:v>3.9609999999999999</c:v>
                </c:pt>
                <c:pt idx="10">
                  <c:v>3.8249999999999997</c:v>
                </c:pt>
                <c:pt idx="11">
                  <c:v>4.2240000000000002</c:v>
                </c:pt>
                <c:pt idx="12">
                  <c:v>7.6560000000000077</c:v>
                </c:pt>
                <c:pt idx="13">
                  <c:v>3.9619999999999775</c:v>
                </c:pt>
                <c:pt idx="14">
                  <c:v>2.6609999999999756</c:v>
                </c:pt>
                <c:pt idx="15">
                  <c:v>3.0619999999999994</c:v>
                </c:pt>
                <c:pt idx="16">
                  <c:v>2.9029999999999894</c:v>
                </c:pt>
                <c:pt idx="17" formatCode="0.0">
                  <c:v>3.1209999999999747</c:v>
                </c:pt>
              </c:numCache>
            </c:numRef>
          </c:xVal>
          <c:yVal>
            <c:numRef>
              <c:f>SlopeResults!$G$24:$G$41</c:f>
              <c:numCache>
                <c:formatCode>General</c:formatCode>
                <c:ptCount val="18"/>
                <c:pt idx="0">
                  <c:v>1.28</c:v>
                </c:pt>
                <c:pt idx="1">
                  <c:v>1.25</c:v>
                </c:pt>
                <c:pt idx="2">
                  <c:v>1.21</c:v>
                </c:pt>
                <c:pt idx="3">
                  <c:v>1.1599999999999999</c:v>
                </c:pt>
                <c:pt idx="4">
                  <c:v>1.17</c:v>
                </c:pt>
                <c:pt idx="5">
                  <c:v>1.1399999999999999</c:v>
                </c:pt>
                <c:pt idx="6">
                  <c:v>1.28</c:v>
                </c:pt>
                <c:pt idx="7">
                  <c:v>1.27</c:v>
                </c:pt>
                <c:pt idx="8">
                  <c:v>1.32</c:v>
                </c:pt>
                <c:pt idx="9">
                  <c:v>1.31</c:v>
                </c:pt>
                <c:pt idx="10">
                  <c:v>1.29</c:v>
                </c:pt>
                <c:pt idx="11">
                  <c:v>1.32</c:v>
                </c:pt>
                <c:pt idx="12">
                  <c:v>1.21</c:v>
                </c:pt>
                <c:pt idx="13">
                  <c:v>1.52</c:v>
                </c:pt>
                <c:pt idx="14">
                  <c:v>1.49</c:v>
                </c:pt>
                <c:pt idx="15">
                  <c:v>1.65</c:v>
                </c:pt>
                <c:pt idx="16">
                  <c:v>1.46</c:v>
                </c:pt>
                <c:pt idx="17">
                  <c:v>1.48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7818160"/>
        <c:axId val="269801056"/>
      </c:scatterChart>
      <c:valAx>
        <c:axId val="267818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8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α</a:t>
                </a:r>
                <a:r>
                  <a:rPr lang="en-US" sz="18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(°)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269801056"/>
        <c:crosses val="autoZero"/>
        <c:crossBetween val="midCat"/>
      </c:valAx>
      <c:valAx>
        <c:axId val="269801056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8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slope value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?/?" sourceLinked="0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267818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SlopeResults!$F$24:$F$41</c:f>
              <c:numCache>
                <c:formatCode>General</c:formatCode>
                <c:ptCount val="1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2</c:v>
                </c:pt>
                <c:pt idx="7">
                  <c:v>3</c:v>
                </c:pt>
                <c:pt idx="8">
                  <c:v>4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6</c:v>
                </c:pt>
                <c:pt idx="13">
                  <c:v>2</c:v>
                </c:pt>
                <c:pt idx="14">
                  <c:v>3</c:v>
                </c:pt>
                <c:pt idx="15">
                  <c:v>4</c:v>
                </c:pt>
                <c:pt idx="16">
                  <c:v>6</c:v>
                </c:pt>
                <c:pt idx="17">
                  <c:v>2</c:v>
                </c:pt>
              </c:numCache>
            </c:numRef>
          </c:xVal>
          <c:yVal>
            <c:numRef>
              <c:f>SlopeResults!$G$24:$G$41</c:f>
              <c:numCache>
                <c:formatCode>General</c:formatCode>
                <c:ptCount val="18"/>
                <c:pt idx="0">
                  <c:v>1.28</c:v>
                </c:pt>
                <c:pt idx="1">
                  <c:v>1.25</c:v>
                </c:pt>
                <c:pt idx="2">
                  <c:v>1.21</c:v>
                </c:pt>
                <c:pt idx="3">
                  <c:v>1.1599999999999999</c:v>
                </c:pt>
                <c:pt idx="4">
                  <c:v>1.17</c:v>
                </c:pt>
                <c:pt idx="5">
                  <c:v>1.1399999999999999</c:v>
                </c:pt>
                <c:pt idx="6">
                  <c:v>1.28</c:v>
                </c:pt>
                <c:pt idx="7">
                  <c:v>1.27</c:v>
                </c:pt>
                <c:pt idx="8">
                  <c:v>1.32</c:v>
                </c:pt>
                <c:pt idx="9">
                  <c:v>1.31</c:v>
                </c:pt>
                <c:pt idx="10">
                  <c:v>1.29</c:v>
                </c:pt>
                <c:pt idx="11">
                  <c:v>1.32</c:v>
                </c:pt>
                <c:pt idx="12">
                  <c:v>1.21</c:v>
                </c:pt>
                <c:pt idx="13">
                  <c:v>1.52</c:v>
                </c:pt>
                <c:pt idx="14">
                  <c:v>1.49</c:v>
                </c:pt>
                <c:pt idx="15">
                  <c:v>1.65</c:v>
                </c:pt>
                <c:pt idx="16">
                  <c:v>1.46</c:v>
                </c:pt>
                <c:pt idx="17">
                  <c:v>1.48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9553984"/>
        <c:axId val="269554368"/>
      </c:scatterChart>
      <c:valAx>
        <c:axId val="269553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8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V</a:t>
                </a:r>
                <a:r>
                  <a:rPr lang="en-US" sz="18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(mL)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269554368"/>
        <c:crosses val="autoZero"/>
        <c:crossBetween val="midCat"/>
      </c:valAx>
      <c:valAx>
        <c:axId val="269554368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8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slope value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?/?" sourceLinked="0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2695539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63588-7F15-4D9B-9FF8-403CF1DB5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7E4B0060.dotm</Template>
  <TotalTime>507</TotalTime>
  <Pages>7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State University</Company>
  <LinksUpToDate>false</LinksUpToDate>
  <CharactersWithSpaces>3017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Torres</dc:creator>
  <cp:keywords/>
  <dc:description/>
  <cp:lastModifiedBy>Logan Torres</cp:lastModifiedBy>
  <cp:revision>21</cp:revision>
  <cp:lastPrinted>2016-08-10T16:38:00Z</cp:lastPrinted>
  <dcterms:created xsi:type="dcterms:W3CDTF">2016-08-05T22:29:00Z</dcterms:created>
  <dcterms:modified xsi:type="dcterms:W3CDTF">2016-08-10T17:11:00Z</dcterms:modified>
</cp:coreProperties>
</file>